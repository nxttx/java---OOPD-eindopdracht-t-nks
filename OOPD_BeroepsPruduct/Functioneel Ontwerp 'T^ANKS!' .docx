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AC8BD" w14:textId="14184B3D" w:rsidR="00D077E9" w:rsidRPr="00C72AE8" w:rsidRDefault="003926A1" w:rsidP="00D70D02">
      <w:r w:rsidRPr="00C72AE8">
        <w:rPr>
          <w:noProof/>
          <w:lang w:eastAsia="zh-CN"/>
        </w:rPr>
        <w:drawing>
          <wp:anchor distT="0" distB="0" distL="114300" distR="114300" simplePos="0" relativeHeight="251658240" behindDoc="1" locked="0" layoutInCell="1" allowOverlap="1" wp14:anchorId="57BB28B0" wp14:editId="35948D74">
            <wp:simplePos x="0" y="0"/>
            <wp:positionH relativeFrom="page">
              <wp:posOffset>7620</wp:posOffset>
            </wp:positionH>
            <wp:positionV relativeFrom="page">
              <wp:posOffset>-2971800</wp:posOffset>
            </wp:positionV>
            <wp:extent cx="9832962" cy="12295291"/>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840164" cy="12304297"/>
                    </a:xfrm>
                    <a:prstGeom prst="rect">
                      <a:avLst/>
                    </a:prstGeom>
                  </pic:spPr>
                </pic:pic>
              </a:graphicData>
            </a:graphic>
            <wp14:sizeRelH relativeFrom="margin">
              <wp14:pctWidth>0</wp14:pctWidth>
            </wp14:sizeRelH>
            <wp14:sizeRelV relativeFrom="margin">
              <wp14:pctHeight>0</wp14:pctHeight>
            </wp14:sizeRelV>
          </wp:anchor>
        </w:drawing>
      </w:r>
      <w:r w:rsidR="00AB02A7" w:rsidRPr="00C72AE8">
        <w:rPr>
          <w:noProof/>
          <w:lang w:eastAsia="zh-CN"/>
        </w:rPr>
        <mc:AlternateContent>
          <mc:Choice Requires="wps">
            <w:drawing>
              <wp:anchor distT="0" distB="0" distL="114300" distR="114300" simplePos="0" relativeHeight="251658242" behindDoc="1" locked="0" layoutInCell="1" allowOverlap="1" wp14:anchorId="7D896E80" wp14:editId="030B0DA6">
                <wp:simplePos x="0" y="0"/>
                <wp:positionH relativeFrom="column">
                  <wp:posOffset>-198120</wp:posOffset>
                </wp:positionH>
                <wp:positionV relativeFrom="page">
                  <wp:posOffset>944880</wp:posOffset>
                </wp:positionV>
                <wp:extent cx="3938905" cy="8869680"/>
                <wp:effectExtent l="0" t="0" r="4445" b="762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8696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89ED9" id="Rechthoek 3" o:spid="_x0000_s1026" alt="witte rechthoek voor tekst op de hoes" style="position:absolute;margin-left:-15.6pt;margin-top:74.4pt;width:310.15pt;height:698.4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rsidRPr="00C72AE8" w14:paraId="3DAAAB29" w14:textId="77777777" w:rsidTr="002357B0">
        <w:trPr>
          <w:trHeight w:val="1780"/>
        </w:trPr>
        <w:tc>
          <w:tcPr>
            <w:tcW w:w="361" w:type="dxa"/>
            <w:tcBorders>
              <w:top w:val="nil"/>
              <w:left w:val="nil"/>
              <w:bottom w:val="nil"/>
              <w:right w:val="nil"/>
            </w:tcBorders>
          </w:tcPr>
          <w:p w14:paraId="7033DE3D" w14:textId="77777777" w:rsidR="00D077E9" w:rsidRPr="00C72AE8" w:rsidRDefault="00D077E9" w:rsidP="00AB02A7">
            <w:r w:rsidRPr="00C72AE8">
              <w:rPr>
                <w:noProof/>
                <w:lang w:eastAsia="zh-CN"/>
              </w:rPr>
              <mc:AlternateContent>
                <mc:Choice Requires="wps">
                  <w:drawing>
                    <wp:inline distT="0" distB="0" distL="0" distR="0" wp14:anchorId="33ADC632" wp14:editId="156441CC">
                      <wp:extent cx="3642360" cy="1615440"/>
                      <wp:effectExtent l="0" t="0" r="0" b="3810"/>
                      <wp:docPr id="8" name="Tekstvak 8"/>
                      <wp:cNvGraphicFramePr/>
                      <a:graphic xmlns:a="http://schemas.openxmlformats.org/drawingml/2006/main">
                        <a:graphicData uri="http://schemas.microsoft.com/office/word/2010/wordprocessingShape">
                          <wps:wsp>
                            <wps:cNvSpPr txBox="1"/>
                            <wps:spPr>
                              <a:xfrm>
                                <a:off x="0" y="0"/>
                                <a:ext cx="3642360" cy="1615440"/>
                              </a:xfrm>
                              <a:prstGeom prst="rect">
                                <a:avLst/>
                              </a:prstGeom>
                              <a:noFill/>
                              <a:ln w="6350">
                                <a:noFill/>
                              </a:ln>
                            </wps:spPr>
                            <wps:txbx>
                              <w:txbxContent>
                                <w:p w14:paraId="4B4EAB0C" w14:textId="77777777" w:rsidR="003926A1" w:rsidRDefault="003926A1" w:rsidP="00D077E9">
                                  <w:pPr>
                                    <w:pStyle w:val="Titel"/>
                                    <w:spacing w:after="0"/>
                                    <w:rPr>
                                      <w:lang w:val="en-GB" w:bidi="nl-NL"/>
                                    </w:rPr>
                                  </w:pPr>
                                  <w:proofErr w:type="spellStart"/>
                                  <w:r>
                                    <w:rPr>
                                      <w:lang w:val="en-GB" w:bidi="nl-NL"/>
                                    </w:rPr>
                                    <w:t>Functioneel</w:t>
                                  </w:r>
                                  <w:proofErr w:type="spellEnd"/>
                                  <w:r>
                                    <w:rPr>
                                      <w:lang w:val="en-GB" w:bidi="nl-NL"/>
                                    </w:rPr>
                                    <w:t xml:space="preserve"> </w:t>
                                  </w:r>
                                  <w:proofErr w:type="spellStart"/>
                                  <w:r>
                                    <w:rPr>
                                      <w:lang w:val="en-GB" w:bidi="nl-NL"/>
                                    </w:rPr>
                                    <w:t>ontwerp</w:t>
                                  </w:r>
                                  <w:proofErr w:type="spellEnd"/>
                                </w:p>
                                <w:p w14:paraId="7D84C1D7" w14:textId="530118AB" w:rsidR="003926A1" w:rsidRPr="00402F21" w:rsidRDefault="003926A1" w:rsidP="00D077E9">
                                  <w:pPr>
                                    <w:pStyle w:val="Titel"/>
                                    <w:spacing w:after="0"/>
                                    <w:rPr>
                                      <w:lang w:val="en-GB" w:bidi="nl-NL"/>
                                    </w:rPr>
                                  </w:pPr>
                                  <w:r>
                                    <w:rPr>
                                      <w:lang w:val="en-GB" w:bidi="nl-NL"/>
                                    </w:rPr>
                                    <w:t>T^NKS!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3ADC632" id="_x0000_t202" coordsize="21600,21600" o:spt="202" path="m,l,21600r21600,l21600,xe">
                      <v:stroke joinstyle="miter"/>
                      <v:path gradientshapeok="t" o:connecttype="rect"/>
                    </v:shapetype>
                    <v:shape id="Tekstvak 8" o:spid="_x0000_s1026" type="#_x0000_t202" style="width:286.8pt;height:12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" filled="f" stroked="f" strokeweight=".5pt">
                      <v:textbox>
                        <w:txbxContent>
                          <w:p w14:paraId="4B4EAB0C" w14:textId="77777777" w:rsidR="003926A1" w:rsidRDefault="003926A1" w:rsidP="00D077E9">
                            <w:pPr>
                              <w:pStyle w:val="Titel"/>
                              <w:spacing w:after="0"/>
                              <w:rPr>
                                <w:lang w:val="en-GB" w:bidi="nl-NL"/>
                              </w:rPr>
                            </w:pPr>
                            <w:proofErr w:type="spellStart"/>
                            <w:r>
                              <w:rPr>
                                <w:lang w:val="en-GB" w:bidi="nl-NL"/>
                              </w:rPr>
                              <w:t>Functioneel</w:t>
                            </w:r>
                            <w:proofErr w:type="spellEnd"/>
                            <w:r>
                              <w:rPr>
                                <w:lang w:val="en-GB" w:bidi="nl-NL"/>
                              </w:rPr>
                              <w:t xml:space="preserve"> </w:t>
                            </w:r>
                            <w:proofErr w:type="spellStart"/>
                            <w:r>
                              <w:rPr>
                                <w:lang w:val="en-GB" w:bidi="nl-NL"/>
                              </w:rPr>
                              <w:t>ontwerp</w:t>
                            </w:r>
                            <w:proofErr w:type="spellEnd"/>
                          </w:p>
                          <w:p w14:paraId="7D84C1D7" w14:textId="530118AB" w:rsidR="003926A1" w:rsidRPr="00402F21" w:rsidRDefault="003926A1" w:rsidP="00D077E9">
                            <w:pPr>
                              <w:pStyle w:val="Titel"/>
                              <w:spacing w:after="0"/>
                              <w:rPr>
                                <w:lang w:val="en-GB" w:bidi="nl-NL"/>
                              </w:rPr>
                            </w:pPr>
                            <w:r>
                              <w:rPr>
                                <w:lang w:val="en-GB" w:bidi="nl-NL"/>
                              </w:rPr>
                              <w:t>T^NKS!</w:t>
                            </w:r>
                          </w:p>
                        </w:txbxContent>
                      </v:textbox>
                      <w10:anchorlock/>
                    </v:shape>
                  </w:pict>
                </mc:Fallback>
              </mc:AlternateContent>
            </w:r>
          </w:p>
          <w:p w14:paraId="10E1B35D" w14:textId="77777777" w:rsidR="00D077E9" w:rsidRPr="00C72AE8" w:rsidRDefault="00D077E9" w:rsidP="00AB02A7">
            <w:r w:rsidRPr="00C72AE8">
              <w:rPr>
                <w:noProof/>
                <w:lang w:eastAsia="zh-CN"/>
              </w:rPr>
              <mc:AlternateContent>
                <mc:Choice Requires="wps">
                  <w:drawing>
                    <wp:inline distT="0" distB="0" distL="0" distR="0" wp14:anchorId="0DB25677" wp14:editId="0DABB88C">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3C31AE"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rsidRPr="00C72AE8" w14:paraId="42D1A92B" w14:textId="77777777" w:rsidTr="002357B0">
        <w:trPr>
          <w:trHeight w:val="7648"/>
        </w:trPr>
        <w:tc>
          <w:tcPr>
            <w:tcW w:w="361" w:type="dxa"/>
            <w:tcBorders>
              <w:top w:val="nil"/>
              <w:left w:val="nil"/>
              <w:bottom w:val="nil"/>
              <w:right w:val="nil"/>
            </w:tcBorders>
          </w:tcPr>
          <w:p w14:paraId="57751C75" w14:textId="232E892E" w:rsidR="00D077E9" w:rsidRPr="00C72AE8" w:rsidRDefault="00D077E9" w:rsidP="00AB02A7">
            <w:pPr>
              <w:rPr>
                <w:noProof/>
              </w:rPr>
            </w:pPr>
          </w:p>
        </w:tc>
      </w:tr>
      <w:tr w:rsidR="00D077E9" w:rsidRPr="00C72AE8" w14:paraId="73154C1B" w14:textId="77777777" w:rsidTr="002357B0">
        <w:trPr>
          <w:trHeight w:val="2292"/>
        </w:trPr>
        <w:tc>
          <w:tcPr>
            <w:tcW w:w="361" w:type="dxa"/>
            <w:tcBorders>
              <w:top w:val="nil"/>
              <w:left w:val="nil"/>
              <w:bottom w:val="nil"/>
              <w:right w:val="nil"/>
            </w:tcBorders>
          </w:tcPr>
          <w:sdt>
            <w:sdtPr>
              <w:id w:val="1080870105"/>
              <w:placeholder>
                <w:docPart w:val="789C61F29B1D4A1ABFE4B5871528A38F"/>
              </w:placeholder>
              <w15:appearance w15:val="hidden"/>
            </w:sdtPr>
            <w:sdtEndPr/>
            <w:sdtContent>
              <w:p w14:paraId="0053A959" w14:textId="5D3C4719" w:rsidR="00D077E9" w:rsidRPr="00C72AE8" w:rsidRDefault="00B14C6A" w:rsidP="00AB02A7">
                <w:r w:rsidRPr="00C72AE8">
                  <w:rPr>
                    <w:rStyle w:val="OndertitelChar"/>
                    <w:b w:val="0"/>
                    <w:lang w:bidi="nl-NL"/>
                  </w:rPr>
                  <w:fldChar w:fldCharType="begin"/>
                </w:r>
                <w:r w:rsidRPr="00C72AE8">
                  <w:rPr>
                    <w:rStyle w:val="OndertitelChar"/>
                    <w:b w:val="0"/>
                    <w:lang w:bidi="nl-NL"/>
                  </w:rPr>
                  <w:instrText xml:space="preserve"> DATE  \@ "d MMMM"  \* MERGEFORMAT </w:instrText>
                </w:r>
                <w:r w:rsidRPr="00C72AE8">
                  <w:rPr>
                    <w:rStyle w:val="OndertitelChar"/>
                    <w:b w:val="0"/>
                    <w:lang w:bidi="nl-NL"/>
                  </w:rPr>
                  <w:fldChar w:fldCharType="separate"/>
                </w:r>
                <w:r w:rsidR="0080303C">
                  <w:rPr>
                    <w:rStyle w:val="OndertitelChar"/>
                    <w:b w:val="0"/>
                    <w:noProof/>
                    <w:lang w:bidi="nl-NL"/>
                  </w:rPr>
                  <w:t>22 mei</w:t>
                </w:r>
                <w:r w:rsidRPr="00C72AE8">
                  <w:rPr>
                    <w:rStyle w:val="OndertitelChar"/>
                    <w:b w:val="0"/>
                    <w:lang w:bidi="nl-NL"/>
                  </w:rPr>
                  <w:fldChar w:fldCharType="end"/>
                </w:r>
              </w:p>
            </w:sdtContent>
          </w:sdt>
          <w:p w14:paraId="24945CD4" w14:textId="77777777" w:rsidR="00D077E9" w:rsidRPr="00C72AE8" w:rsidRDefault="00D077E9" w:rsidP="00AB02A7">
            <w:pPr>
              <w:rPr>
                <w:noProof/>
                <w:sz w:val="10"/>
                <w:szCs w:val="10"/>
              </w:rPr>
            </w:pPr>
            <w:r w:rsidRPr="00C72AE8">
              <w:rPr>
                <w:noProof/>
                <w:sz w:val="10"/>
                <w:szCs w:val="10"/>
                <w:lang w:eastAsia="zh-CN"/>
              </w:rPr>
              <mc:AlternateContent>
                <mc:Choice Requires="wps">
                  <w:drawing>
                    <wp:inline distT="0" distB="0" distL="0" distR="0" wp14:anchorId="0FD397DF" wp14:editId="437604A7">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AAFE65"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14:paraId="6AB9EBE9" w14:textId="77777777" w:rsidR="00D077E9" w:rsidRPr="00C72AE8" w:rsidRDefault="00D077E9" w:rsidP="00AB02A7">
            <w:pPr>
              <w:rPr>
                <w:noProof/>
                <w:sz w:val="10"/>
                <w:szCs w:val="10"/>
              </w:rPr>
            </w:pPr>
          </w:p>
          <w:p w14:paraId="799C2906" w14:textId="77777777" w:rsidR="00D077E9" w:rsidRPr="00C72AE8" w:rsidRDefault="00D077E9" w:rsidP="00AB02A7">
            <w:pPr>
              <w:rPr>
                <w:noProof/>
                <w:sz w:val="10"/>
                <w:szCs w:val="10"/>
              </w:rPr>
            </w:pPr>
          </w:p>
          <w:p w14:paraId="76DED425" w14:textId="77777777" w:rsidR="00D077E9" w:rsidRPr="00C72AE8" w:rsidRDefault="00F71C10" w:rsidP="00AB02A7">
            <w:sdt>
              <w:sdtPr>
                <w:id w:val="-1740469667"/>
                <w:placeholder>
                  <w:docPart w:val="ED232A07371E4369BE2141D52DCBB166"/>
                </w:placeholder>
                <w15:appearance w15:val="hidden"/>
              </w:sdtPr>
              <w:sdtEndPr/>
              <w:sdtContent>
                <w:r w:rsidR="00402F21" w:rsidRPr="00C72AE8">
                  <w:t>Klas: ITA 1</w:t>
                </w:r>
                <w:r w:rsidR="00495AB0" w:rsidRPr="00C72AE8">
                  <w:t>DD</w:t>
                </w:r>
              </w:sdtContent>
            </w:sdt>
          </w:p>
          <w:p w14:paraId="5D7D9124" w14:textId="3A3CF611" w:rsidR="00D077E9" w:rsidRPr="00C72AE8" w:rsidRDefault="00D077E9" w:rsidP="00AB02A7">
            <w:r w:rsidRPr="00C72AE8">
              <w:rPr>
                <w:lang w:bidi="nl-NL"/>
              </w:rPr>
              <w:t xml:space="preserve">Gemaakt door: </w:t>
            </w:r>
            <w:sdt>
              <w:sdtPr>
                <w:alias w:val="Uw naam"/>
                <w:tag w:val="Uw naam"/>
                <w:id w:val="-180584491"/>
                <w:placeholder>
                  <w:docPart w:val="404C2322E22E4CFD82C676723197EFD2"/>
                </w:placeholder>
                <w:dataBinding w:prefixMappings="xmlns:ns0='http://schemas.microsoft.com/office/2006/coverPageProps' " w:xpath="/ns0:CoverPageProperties[1]/ns0:CompanyFax[1]" w:storeItemID="{55AF091B-3C7A-41E3-B477-F2FDAA23CFDA}"/>
                <w15:appearance w15:val="hidden"/>
                <w:text w:multiLine="1"/>
              </w:sdtPr>
              <w:sdtEndPr/>
              <w:sdtContent>
                <w:r w:rsidR="00893DFD" w:rsidRPr="00C72AE8">
                  <w:t xml:space="preserve">Osama </w:t>
                </w:r>
                <w:proofErr w:type="spellStart"/>
                <w:r w:rsidR="00893DFD" w:rsidRPr="00C72AE8">
                  <w:t>Halabi</w:t>
                </w:r>
                <w:proofErr w:type="spellEnd"/>
                <w:r w:rsidR="00893DFD" w:rsidRPr="00C72AE8">
                  <w:t xml:space="preserve"> en Robert Boudewijn</w:t>
                </w:r>
                <w:r w:rsidR="00893DFD" w:rsidRPr="00C72AE8">
                  <w:br/>
                  <w:t>Studenten nummer: 628160 en 631286</w:t>
                </w:r>
                <w:r w:rsidR="00893DFD" w:rsidRPr="00C72AE8">
                  <w:br/>
                  <w:t xml:space="preserve">Docent: </w:t>
                </w:r>
                <w:r w:rsidR="002964A7">
                  <w:t>i</w:t>
                </w:r>
                <w:r w:rsidR="00D51BF0" w:rsidRPr="00C72AE8">
                  <w:t>r</w:t>
                </w:r>
                <w:r w:rsidR="00893DFD" w:rsidRPr="00C72AE8">
                  <w:t>. B. v</w:t>
                </w:r>
                <w:r w:rsidR="00526967" w:rsidRPr="00C72AE8">
                  <w:t>an</w:t>
                </w:r>
                <w:r w:rsidR="00893DFD" w:rsidRPr="00C72AE8">
                  <w:t xml:space="preserve"> d</w:t>
                </w:r>
                <w:r w:rsidR="00526967" w:rsidRPr="00C72AE8">
                  <w:t>er</w:t>
                </w:r>
                <w:r w:rsidR="00893DFD" w:rsidRPr="00C72AE8">
                  <w:t xml:space="preserve"> Wal</w:t>
                </w:r>
              </w:sdtContent>
            </w:sdt>
          </w:p>
          <w:p w14:paraId="3535FC1A" w14:textId="77777777" w:rsidR="00D077E9" w:rsidRPr="00C72AE8" w:rsidRDefault="00D077E9" w:rsidP="00AB02A7">
            <w:pPr>
              <w:rPr>
                <w:noProof/>
                <w:sz w:val="10"/>
                <w:szCs w:val="10"/>
              </w:rPr>
            </w:pPr>
          </w:p>
        </w:tc>
      </w:tr>
    </w:tbl>
    <w:p w14:paraId="13159FC6" w14:textId="77777777" w:rsidR="009E4D93" w:rsidRPr="00C72AE8" w:rsidRDefault="00402F21">
      <w:pPr>
        <w:spacing w:after="200"/>
      </w:pPr>
      <w:r w:rsidRPr="00C72AE8">
        <w:rPr>
          <w:noProof/>
          <w:lang w:eastAsia="zh-CN"/>
        </w:rPr>
        <w:drawing>
          <wp:anchor distT="0" distB="0" distL="114300" distR="114300" simplePos="0" relativeHeight="251658243" behindDoc="0" locked="0" layoutInCell="1" allowOverlap="1" wp14:anchorId="219D4ED1" wp14:editId="2AE55ABB">
            <wp:simplePos x="0" y="0"/>
            <wp:positionH relativeFrom="margin">
              <wp:align>right</wp:align>
            </wp:positionH>
            <wp:positionV relativeFrom="paragraph">
              <wp:posOffset>7113270</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AB02A7" w:rsidRPr="00C72AE8">
        <w:rPr>
          <w:noProof/>
          <w:lang w:eastAsia="zh-CN"/>
        </w:rPr>
        <mc:AlternateContent>
          <mc:Choice Requires="wps">
            <w:drawing>
              <wp:anchor distT="0" distB="0" distL="114300" distR="114300" simplePos="0" relativeHeight="251658241" behindDoc="1" locked="0" layoutInCell="1" allowOverlap="1" wp14:anchorId="3BD67141" wp14:editId="2CC3A2BB">
                <wp:simplePos x="0" y="0"/>
                <wp:positionH relativeFrom="column">
                  <wp:posOffset>-745490</wp:posOffset>
                </wp:positionH>
                <wp:positionV relativeFrom="page">
                  <wp:posOffset>6667500</wp:posOffset>
                </wp:positionV>
                <wp:extent cx="7760970" cy="4019550"/>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7574FB" id="Rechthoek 2" o:spid="_x0000_s1026" alt="gekleurde rechthoek" style="position:absolute;margin-left:-58.7pt;margin-top:525pt;width:611.1pt;height:316.5pt;z-index:-25165823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" fillcolor="#34aba2 [3206]" stroked="f" strokeweight="2pt">
                <w10:wrap anchory="page"/>
              </v:rect>
            </w:pict>
          </mc:Fallback>
        </mc:AlternateContent>
      </w:r>
      <w:r w:rsidR="00D077E9" w:rsidRPr="00C72AE8">
        <w:rPr>
          <w:lang w:bidi="nl-NL"/>
        </w:rPr>
        <w:br w:type="page"/>
      </w:r>
    </w:p>
    <w:sdt>
      <w:sdtPr>
        <w:rPr>
          <w:rFonts w:asciiTheme="minorHAnsi" w:eastAsiaTheme="minorEastAsia" w:hAnsiTheme="minorHAnsi" w:cstheme="minorBidi"/>
          <w:b/>
          <w:color w:val="082A75" w:themeColor="text2"/>
          <w:sz w:val="28"/>
          <w:szCs w:val="22"/>
          <w:lang w:val="nl-NL" w:eastAsia="en-US"/>
        </w:rPr>
        <w:id w:val="-1864888242"/>
        <w:docPartObj>
          <w:docPartGallery w:val="Table of Contents"/>
          <w:docPartUnique/>
        </w:docPartObj>
      </w:sdtPr>
      <w:sdtEndPr>
        <w:rPr>
          <w:bCs/>
        </w:rPr>
      </w:sdtEndPr>
      <w:sdtContent>
        <w:p w14:paraId="3F9F1B10" w14:textId="77777777" w:rsidR="009E4D93" w:rsidRPr="00C72AE8" w:rsidRDefault="009E4D93">
          <w:pPr>
            <w:pStyle w:val="Kopvaninhoudsopgave"/>
            <w:rPr>
              <w:lang w:val="nl-NL"/>
            </w:rPr>
          </w:pPr>
          <w:r w:rsidRPr="00C72AE8">
            <w:rPr>
              <w:lang w:val="nl-NL"/>
            </w:rPr>
            <w:t>Inhoudsopgave</w:t>
          </w:r>
        </w:p>
        <w:p w14:paraId="7F513F98" w14:textId="7F82544B" w:rsidR="0080303C" w:rsidRDefault="009E4D93">
          <w:pPr>
            <w:pStyle w:val="Inhopg1"/>
            <w:rPr>
              <w:b w:val="0"/>
              <w:noProof/>
              <w:color w:val="auto"/>
              <w:sz w:val="22"/>
              <w:lang w:val="en-GB" w:eastAsia="en-GB"/>
            </w:rPr>
          </w:pPr>
          <w:r w:rsidRPr="00C72AE8">
            <w:fldChar w:fldCharType="begin"/>
          </w:r>
          <w:r w:rsidRPr="00C72AE8">
            <w:instrText xml:space="preserve"> TOC \o "1-3" \h \z \u </w:instrText>
          </w:r>
          <w:r w:rsidRPr="00C72AE8">
            <w:fldChar w:fldCharType="separate"/>
          </w:r>
          <w:bookmarkStart w:id="0" w:name="_GoBack"/>
          <w:bookmarkEnd w:id="0"/>
          <w:r w:rsidR="0080303C" w:rsidRPr="00395F0A">
            <w:rPr>
              <w:rStyle w:val="Hyperlink"/>
              <w:noProof/>
            </w:rPr>
            <w:fldChar w:fldCharType="begin"/>
          </w:r>
          <w:r w:rsidR="0080303C" w:rsidRPr="00395F0A">
            <w:rPr>
              <w:rStyle w:val="Hyperlink"/>
              <w:noProof/>
            </w:rPr>
            <w:instrText xml:space="preserve"> </w:instrText>
          </w:r>
          <w:r w:rsidR="0080303C">
            <w:rPr>
              <w:noProof/>
            </w:rPr>
            <w:instrText>HYPERLINK \l "_Toc41045131"</w:instrText>
          </w:r>
          <w:r w:rsidR="0080303C" w:rsidRPr="00395F0A">
            <w:rPr>
              <w:rStyle w:val="Hyperlink"/>
              <w:noProof/>
            </w:rPr>
            <w:instrText xml:space="preserve"> </w:instrText>
          </w:r>
          <w:r w:rsidR="0080303C" w:rsidRPr="00395F0A">
            <w:rPr>
              <w:rStyle w:val="Hyperlink"/>
              <w:noProof/>
            </w:rPr>
          </w:r>
          <w:r w:rsidR="0080303C" w:rsidRPr="00395F0A">
            <w:rPr>
              <w:rStyle w:val="Hyperlink"/>
              <w:noProof/>
            </w:rPr>
            <w:fldChar w:fldCharType="separate"/>
          </w:r>
          <w:r w:rsidR="0080303C" w:rsidRPr="00395F0A">
            <w:rPr>
              <w:rStyle w:val="Hyperlink"/>
              <w:noProof/>
            </w:rPr>
            <w:t>1 Inleiding</w:t>
          </w:r>
          <w:r w:rsidR="0080303C">
            <w:rPr>
              <w:noProof/>
              <w:webHidden/>
            </w:rPr>
            <w:tab/>
          </w:r>
          <w:r w:rsidR="0080303C">
            <w:rPr>
              <w:noProof/>
              <w:webHidden/>
            </w:rPr>
            <w:fldChar w:fldCharType="begin"/>
          </w:r>
          <w:r w:rsidR="0080303C">
            <w:rPr>
              <w:noProof/>
              <w:webHidden/>
            </w:rPr>
            <w:instrText xml:space="preserve"> PAGEREF _Toc41045131 \h </w:instrText>
          </w:r>
          <w:r w:rsidR="0080303C">
            <w:rPr>
              <w:noProof/>
              <w:webHidden/>
            </w:rPr>
          </w:r>
          <w:r w:rsidR="0080303C">
            <w:rPr>
              <w:noProof/>
              <w:webHidden/>
            </w:rPr>
            <w:fldChar w:fldCharType="separate"/>
          </w:r>
          <w:r w:rsidR="0080303C">
            <w:rPr>
              <w:noProof/>
              <w:webHidden/>
            </w:rPr>
            <w:t>3</w:t>
          </w:r>
          <w:r w:rsidR="0080303C">
            <w:rPr>
              <w:noProof/>
              <w:webHidden/>
            </w:rPr>
            <w:fldChar w:fldCharType="end"/>
          </w:r>
          <w:r w:rsidR="0080303C" w:rsidRPr="00395F0A">
            <w:rPr>
              <w:rStyle w:val="Hyperlink"/>
              <w:noProof/>
            </w:rPr>
            <w:fldChar w:fldCharType="end"/>
          </w:r>
        </w:p>
        <w:p w14:paraId="6B01A34D" w14:textId="0AB74888" w:rsidR="0080303C" w:rsidRDefault="0080303C">
          <w:pPr>
            <w:pStyle w:val="Inhopg1"/>
            <w:rPr>
              <w:b w:val="0"/>
              <w:noProof/>
              <w:color w:val="auto"/>
              <w:sz w:val="22"/>
              <w:lang w:val="en-GB" w:eastAsia="en-GB"/>
            </w:rPr>
          </w:pPr>
          <w:hyperlink w:anchor="_Toc41045132" w:history="1">
            <w:r w:rsidRPr="00395F0A">
              <w:rPr>
                <w:rStyle w:val="Hyperlink"/>
                <w:noProof/>
              </w:rPr>
              <w:t>2 Objecten</w:t>
            </w:r>
            <w:r>
              <w:rPr>
                <w:noProof/>
                <w:webHidden/>
              </w:rPr>
              <w:tab/>
            </w:r>
            <w:r>
              <w:rPr>
                <w:noProof/>
                <w:webHidden/>
              </w:rPr>
              <w:fldChar w:fldCharType="begin"/>
            </w:r>
            <w:r>
              <w:rPr>
                <w:noProof/>
                <w:webHidden/>
              </w:rPr>
              <w:instrText xml:space="preserve"> PAGEREF _Toc41045132 \h </w:instrText>
            </w:r>
            <w:r>
              <w:rPr>
                <w:noProof/>
                <w:webHidden/>
              </w:rPr>
            </w:r>
            <w:r>
              <w:rPr>
                <w:noProof/>
                <w:webHidden/>
              </w:rPr>
              <w:fldChar w:fldCharType="separate"/>
            </w:r>
            <w:r>
              <w:rPr>
                <w:noProof/>
                <w:webHidden/>
              </w:rPr>
              <w:t>4</w:t>
            </w:r>
            <w:r>
              <w:rPr>
                <w:noProof/>
                <w:webHidden/>
              </w:rPr>
              <w:fldChar w:fldCharType="end"/>
            </w:r>
          </w:hyperlink>
        </w:p>
        <w:p w14:paraId="38E2AF31" w14:textId="51C195B2" w:rsidR="0080303C" w:rsidRDefault="0080303C">
          <w:pPr>
            <w:pStyle w:val="Inhopg2"/>
            <w:tabs>
              <w:tab w:val="right" w:leader="dot" w:pos="10024"/>
            </w:tabs>
            <w:rPr>
              <w:b w:val="0"/>
              <w:noProof/>
              <w:color w:val="auto"/>
              <w:sz w:val="22"/>
              <w:lang w:val="en-GB" w:eastAsia="en-GB"/>
            </w:rPr>
          </w:pPr>
          <w:hyperlink w:anchor="_Toc41045133" w:history="1">
            <w:r w:rsidRPr="00395F0A">
              <w:rPr>
                <w:rStyle w:val="Hyperlink"/>
                <w:noProof/>
              </w:rPr>
              <w:t>2.1 Speler interactie</w:t>
            </w:r>
            <w:r>
              <w:rPr>
                <w:noProof/>
                <w:webHidden/>
              </w:rPr>
              <w:tab/>
            </w:r>
            <w:r>
              <w:rPr>
                <w:noProof/>
                <w:webHidden/>
              </w:rPr>
              <w:fldChar w:fldCharType="begin"/>
            </w:r>
            <w:r>
              <w:rPr>
                <w:noProof/>
                <w:webHidden/>
              </w:rPr>
              <w:instrText xml:space="preserve"> PAGEREF _Toc41045133 \h </w:instrText>
            </w:r>
            <w:r>
              <w:rPr>
                <w:noProof/>
                <w:webHidden/>
              </w:rPr>
            </w:r>
            <w:r>
              <w:rPr>
                <w:noProof/>
                <w:webHidden/>
              </w:rPr>
              <w:fldChar w:fldCharType="separate"/>
            </w:r>
            <w:r>
              <w:rPr>
                <w:noProof/>
                <w:webHidden/>
              </w:rPr>
              <w:t>4</w:t>
            </w:r>
            <w:r>
              <w:rPr>
                <w:noProof/>
                <w:webHidden/>
              </w:rPr>
              <w:fldChar w:fldCharType="end"/>
            </w:r>
          </w:hyperlink>
        </w:p>
        <w:p w14:paraId="6B67CC21" w14:textId="1D05B58C" w:rsidR="0080303C" w:rsidRDefault="0080303C">
          <w:pPr>
            <w:pStyle w:val="Inhopg2"/>
            <w:tabs>
              <w:tab w:val="right" w:leader="dot" w:pos="10024"/>
            </w:tabs>
            <w:rPr>
              <w:b w:val="0"/>
              <w:noProof/>
              <w:color w:val="auto"/>
              <w:sz w:val="22"/>
              <w:lang w:val="en-GB" w:eastAsia="en-GB"/>
            </w:rPr>
          </w:pPr>
          <w:hyperlink w:anchor="_Toc41045134" w:history="1">
            <w:r w:rsidRPr="00395F0A">
              <w:rPr>
                <w:rStyle w:val="Hyperlink"/>
                <w:noProof/>
              </w:rPr>
              <w:t>2.2 Vijanden</w:t>
            </w:r>
            <w:r>
              <w:rPr>
                <w:noProof/>
                <w:webHidden/>
              </w:rPr>
              <w:tab/>
            </w:r>
            <w:r>
              <w:rPr>
                <w:noProof/>
                <w:webHidden/>
              </w:rPr>
              <w:fldChar w:fldCharType="begin"/>
            </w:r>
            <w:r>
              <w:rPr>
                <w:noProof/>
                <w:webHidden/>
              </w:rPr>
              <w:instrText xml:space="preserve"> PAGEREF _Toc41045134 \h </w:instrText>
            </w:r>
            <w:r>
              <w:rPr>
                <w:noProof/>
                <w:webHidden/>
              </w:rPr>
            </w:r>
            <w:r>
              <w:rPr>
                <w:noProof/>
                <w:webHidden/>
              </w:rPr>
              <w:fldChar w:fldCharType="separate"/>
            </w:r>
            <w:r>
              <w:rPr>
                <w:noProof/>
                <w:webHidden/>
              </w:rPr>
              <w:t>4</w:t>
            </w:r>
            <w:r>
              <w:rPr>
                <w:noProof/>
                <w:webHidden/>
              </w:rPr>
              <w:fldChar w:fldCharType="end"/>
            </w:r>
          </w:hyperlink>
        </w:p>
        <w:p w14:paraId="080F0C52" w14:textId="031A92D7" w:rsidR="0080303C" w:rsidRDefault="0080303C">
          <w:pPr>
            <w:pStyle w:val="Inhopg2"/>
            <w:tabs>
              <w:tab w:val="right" w:leader="dot" w:pos="10024"/>
            </w:tabs>
            <w:rPr>
              <w:b w:val="0"/>
              <w:noProof/>
              <w:color w:val="auto"/>
              <w:sz w:val="22"/>
              <w:lang w:val="en-GB" w:eastAsia="en-GB"/>
            </w:rPr>
          </w:pPr>
          <w:hyperlink w:anchor="_Toc41045135" w:history="1">
            <w:r w:rsidRPr="00395F0A">
              <w:rPr>
                <w:rStyle w:val="Hyperlink"/>
                <w:noProof/>
              </w:rPr>
              <w:t>2.3 Raketten en bommen</w:t>
            </w:r>
            <w:r>
              <w:rPr>
                <w:noProof/>
                <w:webHidden/>
              </w:rPr>
              <w:tab/>
            </w:r>
            <w:r>
              <w:rPr>
                <w:noProof/>
                <w:webHidden/>
              </w:rPr>
              <w:fldChar w:fldCharType="begin"/>
            </w:r>
            <w:r>
              <w:rPr>
                <w:noProof/>
                <w:webHidden/>
              </w:rPr>
              <w:instrText xml:space="preserve"> PAGEREF _Toc41045135 \h </w:instrText>
            </w:r>
            <w:r>
              <w:rPr>
                <w:noProof/>
                <w:webHidden/>
              </w:rPr>
            </w:r>
            <w:r>
              <w:rPr>
                <w:noProof/>
                <w:webHidden/>
              </w:rPr>
              <w:fldChar w:fldCharType="separate"/>
            </w:r>
            <w:r>
              <w:rPr>
                <w:noProof/>
                <w:webHidden/>
              </w:rPr>
              <w:t>5</w:t>
            </w:r>
            <w:r>
              <w:rPr>
                <w:noProof/>
                <w:webHidden/>
              </w:rPr>
              <w:fldChar w:fldCharType="end"/>
            </w:r>
          </w:hyperlink>
        </w:p>
        <w:p w14:paraId="445862DB" w14:textId="1E008935" w:rsidR="0080303C" w:rsidRDefault="0080303C">
          <w:pPr>
            <w:pStyle w:val="Inhopg2"/>
            <w:tabs>
              <w:tab w:val="right" w:leader="dot" w:pos="10024"/>
            </w:tabs>
            <w:rPr>
              <w:b w:val="0"/>
              <w:noProof/>
              <w:color w:val="auto"/>
              <w:sz w:val="22"/>
              <w:lang w:val="en-GB" w:eastAsia="en-GB"/>
            </w:rPr>
          </w:pPr>
          <w:hyperlink w:anchor="_Toc41045136" w:history="1">
            <w:r w:rsidRPr="00395F0A">
              <w:rPr>
                <w:rStyle w:val="Hyperlink"/>
                <w:noProof/>
              </w:rPr>
              <w:t>2.4 Blokken</w:t>
            </w:r>
            <w:r>
              <w:rPr>
                <w:noProof/>
                <w:webHidden/>
              </w:rPr>
              <w:tab/>
            </w:r>
            <w:r>
              <w:rPr>
                <w:noProof/>
                <w:webHidden/>
              </w:rPr>
              <w:fldChar w:fldCharType="begin"/>
            </w:r>
            <w:r>
              <w:rPr>
                <w:noProof/>
                <w:webHidden/>
              </w:rPr>
              <w:instrText xml:space="preserve"> PAGEREF _Toc41045136 \h </w:instrText>
            </w:r>
            <w:r>
              <w:rPr>
                <w:noProof/>
                <w:webHidden/>
              </w:rPr>
            </w:r>
            <w:r>
              <w:rPr>
                <w:noProof/>
                <w:webHidden/>
              </w:rPr>
              <w:fldChar w:fldCharType="separate"/>
            </w:r>
            <w:r>
              <w:rPr>
                <w:noProof/>
                <w:webHidden/>
              </w:rPr>
              <w:t>5</w:t>
            </w:r>
            <w:r>
              <w:rPr>
                <w:noProof/>
                <w:webHidden/>
              </w:rPr>
              <w:fldChar w:fldCharType="end"/>
            </w:r>
          </w:hyperlink>
        </w:p>
        <w:p w14:paraId="0DD546D3" w14:textId="2D7F91DF" w:rsidR="0080303C" w:rsidRDefault="0080303C">
          <w:pPr>
            <w:pStyle w:val="Inhopg1"/>
            <w:rPr>
              <w:b w:val="0"/>
              <w:noProof/>
              <w:color w:val="auto"/>
              <w:sz w:val="22"/>
              <w:lang w:val="en-GB" w:eastAsia="en-GB"/>
            </w:rPr>
          </w:pPr>
          <w:hyperlink w:anchor="_Toc41045137" w:history="1">
            <w:r w:rsidRPr="00395F0A">
              <w:rPr>
                <w:rStyle w:val="Hyperlink"/>
                <w:noProof/>
              </w:rPr>
              <w:t>3 Spel doorloop</w:t>
            </w:r>
            <w:r>
              <w:rPr>
                <w:noProof/>
                <w:webHidden/>
              </w:rPr>
              <w:tab/>
            </w:r>
            <w:r>
              <w:rPr>
                <w:noProof/>
                <w:webHidden/>
              </w:rPr>
              <w:fldChar w:fldCharType="begin"/>
            </w:r>
            <w:r>
              <w:rPr>
                <w:noProof/>
                <w:webHidden/>
              </w:rPr>
              <w:instrText xml:space="preserve"> PAGEREF _Toc41045137 \h </w:instrText>
            </w:r>
            <w:r>
              <w:rPr>
                <w:noProof/>
                <w:webHidden/>
              </w:rPr>
            </w:r>
            <w:r>
              <w:rPr>
                <w:noProof/>
                <w:webHidden/>
              </w:rPr>
              <w:fldChar w:fldCharType="separate"/>
            </w:r>
            <w:r>
              <w:rPr>
                <w:noProof/>
                <w:webHidden/>
              </w:rPr>
              <w:t>7</w:t>
            </w:r>
            <w:r>
              <w:rPr>
                <w:noProof/>
                <w:webHidden/>
              </w:rPr>
              <w:fldChar w:fldCharType="end"/>
            </w:r>
          </w:hyperlink>
        </w:p>
        <w:p w14:paraId="4A0AC945" w14:textId="6FB46514" w:rsidR="0080303C" w:rsidRDefault="0080303C">
          <w:pPr>
            <w:pStyle w:val="Inhopg2"/>
            <w:tabs>
              <w:tab w:val="right" w:leader="dot" w:pos="10024"/>
            </w:tabs>
            <w:rPr>
              <w:b w:val="0"/>
              <w:noProof/>
              <w:color w:val="auto"/>
              <w:sz w:val="22"/>
              <w:lang w:val="en-GB" w:eastAsia="en-GB"/>
            </w:rPr>
          </w:pPr>
          <w:hyperlink w:anchor="_Toc41045138" w:history="1">
            <w:r w:rsidRPr="00395F0A">
              <w:rPr>
                <w:rStyle w:val="Hyperlink"/>
                <w:noProof/>
              </w:rPr>
              <w:t>3.1 Spelstart</w:t>
            </w:r>
            <w:r>
              <w:rPr>
                <w:noProof/>
                <w:webHidden/>
              </w:rPr>
              <w:tab/>
            </w:r>
            <w:r>
              <w:rPr>
                <w:noProof/>
                <w:webHidden/>
              </w:rPr>
              <w:fldChar w:fldCharType="begin"/>
            </w:r>
            <w:r>
              <w:rPr>
                <w:noProof/>
                <w:webHidden/>
              </w:rPr>
              <w:instrText xml:space="preserve"> PAGEREF _Toc41045138 \h </w:instrText>
            </w:r>
            <w:r>
              <w:rPr>
                <w:noProof/>
                <w:webHidden/>
              </w:rPr>
            </w:r>
            <w:r>
              <w:rPr>
                <w:noProof/>
                <w:webHidden/>
              </w:rPr>
              <w:fldChar w:fldCharType="separate"/>
            </w:r>
            <w:r>
              <w:rPr>
                <w:noProof/>
                <w:webHidden/>
              </w:rPr>
              <w:t>7</w:t>
            </w:r>
            <w:r>
              <w:rPr>
                <w:noProof/>
                <w:webHidden/>
              </w:rPr>
              <w:fldChar w:fldCharType="end"/>
            </w:r>
          </w:hyperlink>
        </w:p>
        <w:p w14:paraId="1AD833E3" w14:textId="0E10DC83" w:rsidR="0080303C" w:rsidRDefault="0080303C">
          <w:pPr>
            <w:pStyle w:val="Inhopg2"/>
            <w:tabs>
              <w:tab w:val="right" w:leader="dot" w:pos="10024"/>
            </w:tabs>
            <w:rPr>
              <w:b w:val="0"/>
              <w:noProof/>
              <w:color w:val="auto"/>
              <w:sz w:val="22"/>
              <w:lang w:val="en-GB" w:eastAsia="en-GB"/>
            </w:rPr>
          </w:pPr>
          <w:hyperlink w:anchor="_Toc41045139" w:history="1">
            <w:r w:rsidRPr="00395F0A">
              <w:rPr>
                <w:rStyle w:val="Hyperlink"/>
                <w:noProof/>
              </w:rPr>
              <w:t>3.2 Speleinde</w:t>
            </w:r>
            <w:r>
              <w:rPr>
                <w:noProof/>
                <w:webHidden/>
              </w:rPr>
              <w:tab/>
            </w:r>
            <w:r>
              <w:rPr>
                <w:noProof/>
                <w:webHidden/>
              </w:rPr>
              <w:fldChar w:fldCharType="begin"/>
            </w:r>
            <w:r>
              <w:rPr>
                <w:noProof/>
                <w:webHidden/>
              </w:rPr>
              <w:instrText xml:space="preserve"> PAGEREF _Toc41045139 \h </w:instrText>
            </w:r>
            <w:r>
              <w:rPr>
                <w:noProof/>
                <w:webHidden/>
              </w:rPr>
            </w:r>
            <w:r>
              <w:rPr>
                <w:noProof/>
                <w:webHidden/>
              </w:rPr>
              <w:fldChar w:fldCharType="separate"/>
            </w:r>
            <w:r>
              <w:rPr>
                <w:noProof/>
                <w:webHidden/>
              </w:rPr>
              <w:t>7</w:t>
            </w:r>
            <w:r>
              <w:rPr>
                <w:noProof/>
                <w:webHidden/>
              </w:rPr>
              <w:fldChar w:fldCharType="end"/>
            </w:r>
          </w:hyperlink>
        </w:p>
        <w:p w14:paraId="734B3A71" w14:textId="678A5303" w:rsidR="0080303C" w:rsidRDefault="0080303C">
          <w:pPr>
            <w:pStyle w:val="Inhopg2"/>
            <w:tabs>
              <w:tab w:val="right" w:leader="dot" w:pos="10024"/>
            </w:tabs>
            <w:rPr>
              <w:b w:val="0"/>
              <w:noProof/>
              <w:color w:val="auto"/>
              <w:sz w:val="22"/>
              <w:lang w:val="en-GB" w:eastAsia="en-GB"/>
            </w:rPr>
          </w:pPr>
          <w:hyperlink w:anchor="_Toc41045140" w:history="1">
            <w:r w:rsidRPr="00395F0A">
              <w:rPr>
                <w:rStyle w:val="Hyperlink"/>
                <w:noProof/>
              </w:rPr>
              <w:t>3.3 Dashboard</w:t>
            </w:r>
            <w:r>
              <w:rPr>
                <w:noProof/>
                <w:webHidden/>
              </w:rPr>
              <w:tab/>
            </w:r>
            <w:r>
              <w:rPr>
                <w:noProof/>
                <w:webHidden/>
              </w:rPr>
              <w:fldChar w:fldCharType="begin"/>
            </w:r>
            <w:r>
              <w:rPr>
                <w:noProof/>
                <w:webHidden/>
              </w:rPr>
              <w:instrText xml:space="preserve"> PAGEREF _Toc41045140 \h </w:instrText>
            </w:r>
            <w:r>
              <w:rPr>
                <w:noProof/>
                <w:webHidden/>
              </w:rPr>
            </w:r>
            <w:r>
              <w:rPr>
                <w:noProof/>
                <w:webHidden/>
              </w:rPr>
              <w:fldChar w:fldCharType="separate"/>
            </w:r>
            <w:r>
              <w:rPr>
                <w:noProof/>
                <w:webHidden/>
              </w:rPr>
              <w:t>7</w:t>
            </w:r>
            <w:r>
              <w:rPr>
                <w:noProof/>
                <w:webHidden/>
              </w:rPr>
              <w:fldChar w:fldCharType="end"/>
            </w:r>
          </w:hyperlink>
        </w:p>
        <w:p w14:paraId="280DFCFC" w14:textId="455F4762" w:rsidR="0080303C" w:rsidRDefault="0080303C">
          <w:pPr>
            <w:pStyle w:val="Inhopg1"/>
            <w:rPr>
              <w:b w:val="0"/>
              <w:noProof/>
              <w:color w:val="auto"/>
              <w:sz w:val="22"/>
              <w:lang w:val="en-GB" w:eastAsia="en-GB"/>
            </w:rPr>
          </w:pPr>
          <w:hyperlink w:anchor="_Toc41045141" w:history="1">
            <w:r w:rsidRPr="00395F0A">
              <w:rPr>
                <w:rStyle w:val="Hyperlink"/>
                <w:noProof/>
              </w:rPr>
              <w:t>4 Requirements</w:t>
            </w:r>
            <w:r>
              <w:rPr>
                <w:noProof/>
                <w:webHidden/>
              </w:rPr>
              <w:tab/>
            </w:r>
            <w:r>
              <w:rPr>
                <w:noProof/>
                <w:webHidden/>
              </w:rPr>
              <w:fldChar w:fldCharType="begin"/>
            </w:r>
            <w:r>
              <w:rPr>
                <w:noProof/>
                <w:webHidden/>
              </w:rPr>
              <w:instrText xml:space="preserve"> PAGEREF _Toc41045141 \h </w:instrText>
            </w:r>
            <w:r>
              <w:rPr>
                <w:noProof/>
                <w:webHidden/>
              </w:rPr>
            </w:r>
            <w:r>
              <w:rPr>
                <w:noProof/>
                <w:webHidden/>
              </w:rPr>
              <w:fldChar w:fldCharType="separate"/>
            </w:r>
            <w:r>
              <w:rPr>
                <w:noProof/>
                <w:webHidden/>
              </w:rPr>
              <w:t>8</w:t>
            </w:r>
            <w:r>
              <w:rPr>
                <w:noProof/>
                <w:webHidden/>
              </w:rPr>
              <w:fldChar w:fldCharType="end"/>
            </w:r>
          </w:hyperlink>
        </w:p>
        <w:p w14:paraId="3BAF13CF" w14:textId="54BF2CED" w:rsidR="0080303C" w:rsidRDefault="0080303C">
          <w:pPr>
            <w:pStyle w:val="Inhopg2"/>
            <w:tabs>
              <w:tab w:val="right" w:leader="dot" w:pos="10024"/>
            </w:tabs>
            <w:rPr>
              <w:b w:val="0"/>
              <w:noProof/>
              <w:color w:val="auto"/>
              <w:sz w:val="22"/>
              <w:lang w:val="en-GB" w:eastAsia="en-GB"/>
            </w:rPr>
          </w:pPr>
          <w:hyperlink w:anchor="_Toc41045142" w:history="1">
            <w:r w:rsidRPr="00395F0A">
              <w:rPr>
                <w:rStyle w:val="Hyperlink"/>
                <w:noProof/>
              </w:rPr>
              <w:t>4.1 Must have</w:t>
            </w:r>
            <w:r>
              <w:rPr>
                <w:noProof/>
                <w:webHidden/>
              </w:rPr>
              <w:tab/>
            </w:r>
            <w:r>
              <w:rPr>
                <w:noProof/>
                <w:webHidden/>
              </w:rPr>
              <w:fldChar w:fldCharType="begin"/>
            </w:r>
            <w:r>
              <w:rPr>
                <w:noProof/>
                <w:webHidden/>
              </w:rPr>
              <w:instrText xml:space="preserve"> PAGEREF _Toc41045142 \h </w:instrText>
            </w:r>
            <w:r>
              <w:rPr>
                <w:noProof/>
                <w:webHidden/>
              </w:rPr>
            </w:r>
            <w:r>
              <w:rPr>
                <w:noProof/>
                <w:webHidden/>
              </w:rPr>
              <w:fldChar w:fldCharType="separate"/>
            </w:r>
            <w:r>
              <w:rPr>
                <w:noProof/>
                <w:webHidden/>
              </w:rPr>
              <w:t>8</w:t>
            </w:r>
            <w:r>
              <w:rPr>
                <w:noProof/>
                <w:webHidden/>
              </w:rPr>
              <w:fldChar w:fldCharType="end"/>
            </w:r>
          </w:hyperlink>
        </w:p>
        <w:p w14:paraId="4697B1E2" w14:textId="2C738EDC" w:rsidR="0080303C" w:rsidRDefault="0080303C">
          <w:pPr>
            <w:pStyle w:val="Inhopg2"/>
            <w:tabs>
              <w:tab w:val="right" w:leader="dot" w:pos="10024"/>
            </w:tabs>
            <w:rPr>
              <w:b w:val="0"/>
              <w:noProof/>
              <w:color w:val="auto"/>
              <w:sz w:val="22"/>
              <w:lang w:val="en-GB" w:eastAsia="en-GB"/>
            </w:rPr>
          </w:pPr>
          <w:hyperlink w:anchor="_Toc41045143" w:history="1">
            <w:r w:rsidRPr="00395F0A">
              <w:rPr>
                <w:rStyle w:val="Hyperlink"/>
                <w:noProof/>
              </w:rPr>
              <w:t>4.2 Should have</w:t>
            </w:r>
            <w:r>
              <w:rPr>
                <w:noProof/>
                <w:webHidden/>
              </w:rPr>
              <w:tab/>
            </w:r>
            <w:r>
              <w:rPr>
                <w:noProof/>
                <w:webHidden/>
              </w:rPr>
              <w:fldChar w:fldCharType="begin"/>
            </w:r>
            <w:r>
              <w:rPr>
                <w:noProof/>
                <w:webHidden/>
              </w:rPr>
              <w:instrText xml:space="preserve"> PAGEREF _Toc41045143 \h </w:instrText>
            </w:r>
            <w:r>
              <w:rPr>
                <w:noProof/>
                <w:webHidden/>
              </w:rPr>
            </w:r>
            <w:r>
              <w:rPr>
                <w:noProof/>
                <w:webHidden/>
              </w:rPr>
              <w:fldChar w:fldCharType="separate"/>
            </w:r>
            <w:r>
              <w:rPr>
                <w:noProof/>
                <w:webHidden/>
              </w:rPr>
              <w:t>8</w:t>
            </w:r>
            <w:r>
              <w:rPr>
                <w:noProof/>
                <w:webHidden/>
              </w:rPr>
              <w:fldChar w:fldCharType="end"/>
            </w:r>
          </w:hyperlink>
        </w:p>
        <w:p w14:paraId="44900218" w14:textId="6DADD4CE" w:rsidR="0080303C" w:rsidRDefault="0080303C">
          <w:pPr>
            <w:pStyle w:val="Inhopg2"/>
            <w:tabs>
              <w:tab w:val="left" w:pos="880"/>
              <w:tab w:val="right" w:leader="dot" w:pos="10024"/>
            </w:tabs>
            <w:rPr>
              <w:b w:val="0"/>
              <w:noProof/>
              <w:color w:val="auto"/>
              <w:sz w:val="22"/>
              <w:lang w:val="en-GB" w:eastAsia="en-GB"/>
            </w:rPr>
          </w:pPr>
          <w:hyperlink w:anchor="_Toc41045144" w:history="1">
            <w:r w:rsidRPr="00395F0A">
              <w:rPr>
                <w:rStyle w:val="Hyperlink"/>
                <w:noProof/>
              </w:rPr>
              <w:t>4.3</w:t>
            </w:r>
            <w:r>
              <w:rPr>
                <w:b w:val="0"/>
                <w:noProof/>
                <w:color w:val="auto"/>
                <w:sz w:val="22"/>
                <w:lang w:val="en-GB" w:eastAsia="en-GB"/>
              </w:rPr>
              <w:tab/>
            </w:r>
            <w:r w:rsidRPr="00395F0A">
              <w:rPr>
                <w:rStyle w:val="Hyperlink"/>
                <w:noProof/>
              </w:rPr>
              <w:t>Could have:</w:t>
            </w:r>
            <w:r>
              <w:rPr>
                <w:noProof/>
                <w:webHidden/>
              </w:rPr>
              <w:tab/>
            </w:r>
            <w:r>
              <w:rPr>
                <w:noProof/>
                <w:webHidden/>
              </w:rPr>
              <w:fldChar w:fldCharType="begin"/>
            </w:r>
            <w:r>
              <w:rPr>
                <w:noProof/>
                <w:webHidden/>
              </w:rPr>
              <w:instrText xml:space="preserve"> PAGEREF _Toc41045144 \h </w:instrText>
            </w:r>
            <w:r>
              <w:rPr>
                <w:noProof/>
                <w:webHidden/>
              </w:rPr>
            </w:r>
            <w:r>
              <w:rPr>
                <w:noProof/>
                <w:webHidden/>
              </w:rPr>
              <w:fldChar w:fldCharType="separate"/>
            </w:r>
            <w:r>
              <w:rPr>
                <w:noProof/>
                <w:webHidden/>
              </w:rPr>
              <w:t>8</w:t>
            </w:r>
            <w:r>
              <w:rPr>
                <w:noProof/>
                <w:webHidden/>
              </w:rPr>
              <w:fldChar w:fldCharType="end"/>
            </w:r>
          </w:hyperlink>
        </w:p>
        <w:p w14:paraId="63AD2823" w14:textId="1C00C96B" w:rsidR="0080303C" w:rsidRDefault="0080303C">
          <w:pPr>
            <w:pStyle w:val="Inhopg2"/>
            <w:tabs>
              <w:tab w:val="right" w:leader="dot" w:pos="10024"/>
            </w:tabs>
            <w:rPr>
              <w:b w:val="0"/>
              <w:noProof/>
              <w:color w:val="auto"/>
              <w:sz w:val="22"/>
              <w:lang w:val="en-GB" w:eastAsia="en-GB"/>
            </w:rPr>
          </w:pPr>
          <w:hyperlink w:anchor="_Toc41045145" w:history="1">
            <w:r w:rsidRPr="00395F0A">
              <w:rPr>
                <w:rStyle w:val="Hyperlink"/>
                <w:noProof/>
              </w:rPr>
              <w:t>4.4 Won’t have:</w:t>
            </w:r>
            <w:r>
              <w:rPr>
                <w:noProof/>
                <w:webHidden/>
              </w:rPr>
              <w:tab/>
            </w:r>
            <w:r>
              <w:rPr>
                <w:noProof/>
                <w:webHidden/>
              </w:rPr>
              <w:fldChar w:fldCharType="begin"/>
            </w:r>
            <w:r>
              <w:rPr>
                <w:noProof/>
                <w:webHidden/>
              </w:rPr>
              <w:instrText xml:space="preserve"> PAGEREF _Toc41045145 \h </w:instrText>
            </w:r>
            <w:r>
              <w:rPr>
                <w:noProof/>
                <w:webHidden/>
              </w:rPr>
            </w:r>
            <w:r>
              <w:rPr>
                <w:noProof/>
                <w:webHidden/>
              </w:rPr>
              <w:fldChar w:fldCharType="separate"/>
            </w:r>
            <w:r>
              <w:rPr>
                <w:noProof/>
                <w:webHidden/>
              </w:rPr>
              <w:t>8</w:t>
            </w:r>
            <w:r>
              <w:rPr>
                <w:noProof/>
                <w:webHidden/>
              </w:rPr>
              <w:fldChar w:fldCharType="end"/>
            </w:r>
          </w:hyperlink>
        </w:p>
        <w:p w14:paraId="04E9A341" w14:textId="40A06310" w:rsidR="0080303C" w:rsidRDefault="0080303C">
          <w:pPr>
            <w:pStyle w:val="Inhopg1"/>
            <w:rPr>
              <w:b w:val="0"/>
              <w:noProof/>
              <w:color w:val="auto"/>
              <w:sz w:val="22"/>
              <w:lang w:val="en-GB" w:eastAsia="en-GB"/>
            </w:rPr>
          </w:pPr>
          <w:hyperlink w:anchor="_Toc41045146" w:history="1">
            <w:r w:rsidRPr="00395F0A">
              <w:rPr>
                <w:rStyle w:val="Hyperlink"/>
                <w:noProof/>
              </w:rPr>
              <w:t>5 Low fidelity scherm schetsen</w:t>
            </w:r>
            <w:r>
              <w:rPr>
                <w:noProof/>
                <w:webHidden/>
              </w:rPr>
              <w:tab/>
            </w:r>
            <w:r>
              <w:rPr>
                <w:noProof/>
                <w:webHidden/>
              </w:rPr>
              <w:fldChar w:fldCharType="begin"/>
            </w:r>
            <w:r>
              <w:rPr>
                <w:noProof/>
                <w:webHidden/>
              </w:rPr>
              <w:instrText xml:space="preserve"> PAGEREF _Toc41045146 \h </w:instrText>
            </w:r>
            <w:r>
              <w:rPr>
                <w:noProof/>
                <w:webHidden/>
              </w:rPr>
            </w:r>
            <w:r>
              <w:rPr>
                <w:noProof/>
                <w:webHidden/>
              </w:rPr>
              <w:fldChar w:fldCharType="separate"/>
            </w:r>
            <w:r>
              <w:rPr>
                <w:noProof/>
                <w:webHidden/>
              </w:rPr>
              <w:t>9</w:t>
            </w:r>
            <w:r>
              <w:rPr>
                <w:noProof/>
                <w:webHidden/>
              </w:rPr>
              <w:fldChar w:fldCharType="end"/>
            </w:r>
          </w:hyperlink>
        </w:p>
        <w:p w14:paraId="1228B49B" w14:textId="39393D61" w:rsidR="0080303C" w:rsidRDefault="0080303C">
          <w:pPr>
            <w:pStyle w:val="Inhopg1"/>
            <w:rPr>
              <w:b w:val="0"/>
              <w:noProof/>
              <w:color w:val="auto"/>
              <w:sz w:val="22"/>
              <w:lang w:val="en-GB" w:eastAsia="en-GB"/>
            </w:rPr>
          </w:pPr>
          <w:hyperlink w:anchor="_Toc41045147" w:history="1">
            <w:r w:rsidRPr="00395F0A">
              <w:rPr>
                <w:rStyle w:val="Hyperlink"/>
                <w:noProof/>
              </w:rPr>
              <w:t>6 Conclusie</w:t>
            </w:r>
            <w:r>
              <w:rPr>
                <w:noProof/>
                <w:webHidden/>
              </w:rPr>
              <w:tab/>
            </w:r>
            <w:r>
              <w:rPr>
                <w:noProof/>
                <w:webHidden/>
              </w:rPr>
              <w:fldChar w:fldCharType="begin"/>
            </w:r>
            <w:r>
              <w:rPr>
                <w:noProof/>
                <w:webHidden/>
              </w:rPr>
              <w:instrText xml:space="preserve"> PAGEREF _Toc41045147 \h </w:instrText>
            </w:r>
            <w:r>
              <w:rPr>
                <w:noProof/>
                <w:webHidden/>
              </w:rPr>
            </w:r>
            <w:r>
              <w:rPr>
                <w:noProof/>
                <w:webHidden/>
              </w:rPr>
              <w:fldChar w:fldCharType="separate"/>
            </w:r>
            <w:r>
              <w:rPr>
                <w:noProof/>
                <w:webHidden/>
              </w:rPr>
              <w:t>11</w:t>
            </w:r>
            <w:r>
              <w:rPr>
                <w:noProof/>
                <w:webHidden/>
              </w:rPr>
              <w:fldChar w:fldCharType="end"/>
            </w:r>
          </w:hyperlink>
        </w:p>
        <w:p w14:paraId="3EA5566E" w14:textId="39273BFF" w:rsidR="0080303C" w:rsidRDefault="0080303C">
          <w:pPr>
            <w:pStyle w:val="Inhopg1"/>
            <w:rPr>
              <w:b w:val="0"/>
              <w:noProof/>
              <w:color w:val="auto"/>
              <w:sz w:val="22"/>
              <w:lang w:val="en-GB" w:eastAsia="en-GB"/>
            </w:rPr>
          </w:pPr>
          <w:hyperlink w:anchor="_Toc41045148" w:history="1">
            <w:r w:rsidRPr="00395F0A">
              <w:rPr>
                <w:rStyle w:val="Hyperlink"/>
                <w:noProof/>
                <w:lang w:val="en-GB"/>
              </w:rPr>
              <w:t>Figuren</w:t>
            </w:r>
            <w:r>
              <w:rPr>
                <w:noProof/>
                <w:webHidden/>
              </w:rPr>
              <w:tab/>
            </w:r>
            <w:r>
              <w:rPr>
                <w:noProof/>
                <w:webHidden/>
              </w:rPr>
              <w:fldChar w:fldCharType="begin"/>
            </w:r>
            <w:r>
              <w:rPr>
                <w:noProof/>
                <w:webHidden/>
              </w:rPr>
              <w:instrText xml:space="preserve"> PAGEREF _Toc41045148 \h </w:instrText>
            </w:r>
            <w:r>
              <w:rPr>
                <w:noProof/>
                <w:webHidden/>
              </w:rPr>
            </w:r>
            <w:r>
              <w:rPr>
                <w:noProof/>
                <w:webHidden/>
              </w:rPr>
              <w:fldChar w:fldCharType="separate"/>
            </w:r>
            <w:r>
              <w:rPr>
                <w:noProof/>
                <w:webHidden/>
              </w:rPr>
              <w:t>12</w:t>
            </w:r>
            <w:r>
              <w:rPr>
                <w:noProof/>
                <w:webHidden/>
              </w:rPr>
              <w:fldChar w:fldCharType="end"/>
            </w:r>
          </w:hyperlink>
        </w:p>
        <w:p w14:paraId="67F195AC" w14:textId="6BECA28D" w:rsidR="0080303C" w:rsidRDefault="0080303C">
          <w:pPr>
            <w:pStyle w:val="Inhopg1"/>
            <w:rPr>
              <w:b w:val="0"/>
              <w:noProof/>
              <w:color w:val="auto"/>
              <w:sz w:val="22"/>
              <w:lang w:val="en-GB" w:eastAsia="en-GB"/>
            </w:rPr>
          </w:pPr>
          <w:hyperlink w:anchor="_Toc41045149" w:history="1">
            <w:r w:rsidRPr="00395F0A">
              <w:rPr>
                <w:rStyle w:val="Hyperlink"/>
                <w:noProof/>
              </w:rPr>
              <w:t>Bronnen</w:t>
            </w:r>
            <w:r>
              <w:rPr>
                <w:noProof/>
                <w:webHidden/>
              </w:rPr>
              <w:tab/>
            </w:r>
            <w:r>
              <w:rPr>
                <w:noProof/>
                <w:webHidden/>
              </w:rPr>
              <w:fldChar w:fldCharType="begin"/>
            </w:r>
            <w:r>
              <w:rPr>
                <w:noProof/>
                <w:webHidden/>
              </w:rPr>
              <w:instrText xml:space="preserve"> PAGEREF _Toc41045149 \h </w:instrText>
            </w:r>
            <w:r>
              <w:rPr>
                <w:noProof/>
                <w:webHidden/>
              </w:rPr>
            </w:r>
            <w:r>
              <w:rPr>
                <w:noProof/>
                <w:webHidden/>
              </w:rPr>
              <w:fldChar w:fldCharType="separate"/>
            </w:r>
            <w:r>
              <w:rPr>
                <w:noProof/>
                <w:webHidden/>
              </w:rPr>
              <w:t>13</w:t>
            </w:r>
            <w:r>
              <w:rPr>
                <w:noProof/>
                <w:webHidden/>
              </w:rPr>
              <w:fldChar w:fldCharType="end"/>
            </w:r>
          </w:hyperlink>
        </w:p>
        <w:p w14:paraId="5FAB73C2" w14:textId="431B09BC" w:rsidR="009E4D93" w:rsidRPr="00C72AE8" w:rsidRDefault="009E4D93">
          <w:r w:rsidRPr="00C72AE8">
            <w:rPr>
              <w:bCs/>
            </w:rPr>
            <w:fldChar w:fldCharType="end"/>
          </w:r>
        </w:p>
      </w:sdtContent>
    </w:sdt>
    <w:p w14:paraId="4F84CB71" w14:textId="77777777" w:rsidR="009E4D93" w:rsidRPr="00C72AE8" w:rsidRDefault="009E4D93">
      <w:pPr>
        <w:spacing w:after="200"/>
      </w:pPr>
      <w:r w:rsidRPr="00C72AE8">
        <w:br w:type="page"/>
      </w:r>
    </w:p>
    <w:p w14:paraId="347D9275" w14:textId="2BCD7DA5" w:rsidR="00495AB0" w:rsidRPr="00C72AE8" w:rsidRDefault="002964A7" w:rsidP="00285932">
      <w:pPr>
        <w:pStyle w:val="Kop1"/>
      </w:pPr>
      <w:bookmarkStart w:id="1" w:name="_Toc41045131"/>
      <w:r>
        <w:lastRenderedPageBreak/>
        <w:t xml:space="preserve">1 </w:t>
      </w:r>
      <w:r w:rsidR="00495AB0" w:rsidRPr="00C72AE8">
        <w:t>Inleiding</w:t>
      </w:r>
      <w:bookmarkEnd w:id="1"/>
      <w:r w:rsidR="00495AB0" w:rsidRPr="00C72AE8">
        <w:t xml:space="preserve"> </w:t>
      </w:r>
    </w:p>
    <w:p w14:paraId="7C1F9B92" w14:textId="22473EF6" w:rsidR="005876ED" w:rsidRPr="00C72AE8" w:rsidRDefault="005976D6" w:rsidP="005935A5">
      <w:pPr>
        <w:pStyle w:val="Inhoud"/>
      </w:pPr>
      <w:r w:rsidRPr="00C72AE8">
        <w:t>Voor het</w:t>
      </w:r>
      <w:r w:rsidR="002964A7">
        <w:t xml:space="preserve"> vak</w:t>
      </w:r>
      <w:r w:rsidRPr="00C72AE8">
        <w:t xml:space="preserve"> </w:t>
      </w:r>
      <w:r w:rsidR="00261B25" w:rsidRPr="00C72AE8">
        <w:t>OOPD van onze opleiding moeten wij een spel maken</w:t>
      </w:r>
      <w:r w:rsidR="00324B09">
        <w:t xml:space="preserve"> voor</w:t>
      </w:r>
      <w:r w:rsidR="00261B25" w:rsidRPr="00C72AE8">
        <w:t xml:space="preserve"> </w:t>
      </w:r>
      <w:r w:rsidR="00324B09">
        <w:t>afronding</w:t>
      </w:r>
      <w:r w:rsidR="00261B25" w:rsidRPr="00C72AE8">
        <w:t xml:space="preserve"> van het vak. In dit document </w:t>
      </w:r>
      <w:r w:rsidR="002964A7">
        <w:t>behandelen</w:t>
      </w:r>
      <w:r w:rsidR="00261B25" w:rsidRPr="00C72AE8">
        <w:t xml:space="preserve"> wij alle </w:t>
      </w:r>
      <w:r w:rsidR="00BD1DC3" w:rsidRPr="00C72AE8">
        <w:t>functionele onderdelen</w:t>
      </w:r>
      <w:r w:rsidR="002964A7">
        <w:t xml:space="preserve"> </w:t>
      </w:r>
      <w:r w:rsidR="00BD1DC3" w:rsidRPr="00C72AE8">
        <w:t xml:space="preserve">voor het bouwen van dit spel. </w:t>
      </w:r>
    </w:p>
    <w:p w14:paraId="341ED62A" w14:textId="77777777" w:rsidR="00BD1DC3" w:rsidRPr="00C72AE8" w:rsidRDefault="00BD1DC3" w:rsidP="005935A5">
      <w:pPr>
        <w:pStyle w:val="Inhoud"/>
      </w:pPr>
    </w:p>
    <w:p w14:paraId="4D9BE579" w14:textId="73DFCDDA" w:rsidR="009A61F5" w:rsidRPr="00C72AE8" w:rsidRDefault="00BD1DC3" w:rsidP="005935A5">
      <w:pPr>
        <w:pStyle w:val="Inhoud"/>
      </w:pPr>
      <w:r w:rsidRPr="00C72AE8">
        <w:t xml:space="preserve">Het </w:t>
      </w:r>
      <w:r w:rsidR="002964A7">
        <w:t>s</w:t>
      </w:r>
      <w:r w:rsidRPr="00C72AE8">
        <w:t xml:space="preserve">pel </w:t>
      </w:r>
      <w:r w:rsidR="002964A7">
        <w:t>heet</w:t>
      </w:r>
      <w:r w:rsidRPr="00C72AE8">
        <w:t xml:space="preserve"> ‘T</w:t>
      </w:r>
      <w:r w:rsidR="005151D2" w:rsidRPr="00C72AE8">
        <w:t>^N</w:t>
      </w:r>
      <w:r w:rsidR="00734140" w:rsidRPr="00C72AE8">
        <w:t>KS</w:t>
      </w:r>
      <w:r w:rsidRPr="00C72AE8">
        <w:t>!’</w:t>
      </w:r>
      <w:r w:rsidR="00734140" w:rsidRPr="00C72AE8">
        <w:t xml:space="preserve"> en is gebaseerd op het WII </w:t>
      </w:r>
      <w:r w:rsidR="00C72AE8" w:rsidRPr="00C72AE8">
        <w:t>Play</w:t>
      </w:r>
      <w:r w:rsidR="00734140" w:rsidRPr="00C72AE8">
        <w:t xml:space="preserve"> spel Tanks.</w:t>
      </w:r>
      <w:r w:rsidR="009A61F5" w:rsidRPr="00C72AE8">
        <w:t xml:space="preserve"> </w:t>
      </w:r>
      <w:sdt>
        <w:sdtPr>
          <w:id w:val="2125730520"/>
          <w:citation/>
        </w:sdtPr>
        <w:sdtEndPr/>
        <w:sdtContent>
          <w:r w:rsidR="002964A7">
            <w:fldChar w:fldCharType="begin"/>
          </w:r>
          <w:r w:rsidR="002964A7" w:rsidRPr="00D32593">
            <w:instrText xml:space="preserve"> CITATION Onb19 \l 2057 </w:instrText>
          </w:r>
          <w:r w:rsidR="002964A7">
            <w:fldChar w:fldCharType="separate"/>
          </w:r>
          <w:r w:rsidR="0080303C">
            <w:rPr>
              <w:noProof/>
            </w:rPr>
            <w:t>(Onbekend, 2019)</w:t>
          </w:r>
          <w:r w:rsidR="002964A7">
            <w:fldChar w:fldCharType="end"/>
          </w:r>
        </w:sdtContent>
      </w:sdt>
    </w:p>
    <w:p w14:paraId="6DC03772" w14:textId="77777777" w:rsidR="009A61F5" w:rsidRPr="00C72AE8" w:rsidRDefault="009A61F5" w:rsidP="005935A5">
      <w:pPr>
        <w:pStyle w:val="Inhoud"/>
      </w:pPr>
    </w:p>
    <w:p w14:paraId="0526E288" w14:textId="5D30E2FB" w:rsidR="001B739B" w:rsidRPr="00C72AE8" w:rsidRDefault="009A61F5" w:rsidP="005935A5">
      <w:pPr>
        <w:pStyle w:val="Inhoud"/>
      </w:pPr>
      <w:r w:rsidRPr="00C72AE8">
        <w:t>Het doel van het</w:t>
      </w:r>
      <w:r w:rsidR="00F77764" w:rsidRPr="00C72AE8">
        <w:t xml:space="preserve"> spel is om in elk level alle </w:t>
      </w:r>
      <w:r w:rsidR="00C62607" w:rsidRPr="00C72AE8">
        <w:t xml:space="preserve">andere tanks </w:t>
      </w:r>
      <w:r w:rsidR="000C22D1" w:rsidRPr="00C72AE8">
        <w:t>uit te schakelen do</w:t>
      </w:r>
      <w:r w:rsidR="00A050E8" w:rsidRPr="00C72AE8">
        <w:t xml:space="preserve">or ze te beschieten met kogels of door </w:t>
      </w:r>
      <w:r w:rsidR="006F2BD5" w:rsidRPr="00C72AE8">
        <w:t>mijnen</w:t>
      </w:r>
      <w:r w:rsidR="002964A7">
        <w:t xml:space="preserve"> te plaatsen</w:t>
      </w:r>
      <w:r w:rsidR="006F2BD5" w:rsidRPr="00C72AE8">
        <w:t xml:space="preserve">. Het spel speelt zich af in een level </w:t>
      </w:r>
      <w:r w:rsidR="001B739B" w:rsidRPr="00C72AE8">
        <w:t xml:space="preserve">ter grote van het </w:t>
      </w:r>
      <w:r w:rsidR="00324B09">
        <w:t>speelscherm</w:t>
      </w:r>
      <w:r w:rsidR="001B739B" w:rsidRPr="00C72AE8">
        <w:t>.</w:t>
      </w:r>
      <w:r w:rsidR="00D75A24" w:rsidRPr="00C72AE8">
        <w:t xml:space="preserve"> Met verschillende obstakels.</w:t>
      </w:r>
    </w:p>
    <w:p w14:paraId="2C5B2B40" w14:textId="77777777" w:rsidR="009A61F5" w:rsidRPr="00C72AE8" w:rsidRDefault="009A61F5" w:rsidP="005935A5">
      <w:pPr>
        <w:pStyle w:val="Inhoud"/>
      </w:pPr>
    </w:p>
    <w:p w14:paraId="2EB36746" w14:textId="77777777" w:rsidR="009A61F5" w:rsidRPr="00C72AE8" w:rsidRDefault="009A61F5" w:rsidP="005935A5">
      <w:pPr>
        <w:pStyle w:val="Inhoud"/>
      </w:pPr>
    </w:p>
    <w:p w14:paraId="1C37ED38" w14:textId="77777777" w:rsidR="009A61F5" w:rsidRPr="00C72AE8" w:rsidRDefault="009A61F5">
      <w:pPr>
        <w:spacing w:after="200"/>
        <w:rPr>
          <w:b w:val="0"/>
        </w:rPr>
      </w:pPr>
      <w:r w:rsidRPr="00C72AE8">
        <w:br w:type="page"/>
      </w:r>
    </w:p>
    <w:p w14:paraId="31AC0AB2" w14:textId="2B9FC822" w:rsidR="00884712" w:rsidRPr="00C72AE8" w:rsidRDefault="00884712" w:rsidP="00285932">
      <w:pPr>
        <w:pStyle w:val="Kop1"/>
      </w:pPr>
      <w:bookmarkStart w:id="2" w:name="_Toc41045132"/>
      <w:r w:rsidRPr="00C72AE8">
        <w:lastRenderedPageBreak/>
        <w:t xml:space="preserve">2 </w:t>
      </w:r>
      <w:r w:rsidR="00D45C65">
        <w:t>O</w:t>
      </w:r>
      <w:r w:rsidRPr="00C72AE8">
        <w:t>bjecten</w:t>
      </w:r>
      <w:bookmarkEnd w:id="2"/>
    </w:p>
    <w:p w14:paraId="4DB3871B" w14:textId="268A7194" w:rsidR="00884712" w:rsidRPr="00C72AE8" w:rsidRDefault="002964A7" w:rsidP="00884712">
      <w:pPr>
        <w:pStyle w:val="Inhoud"/>
      </w:pPr>
      <w:r>
        <w:t xml:space="preserve">In dit hoofdstuk gaan we alle objecten bespreken. Hiermee bedoelen we de spelers, tegenstanders, muren en </w:t>
      </w:r>
      <w:r w:rsidR="0001204F" w:rsidRPr="0001204F">
        <w:t>ammunitie</w:t>
      </w:r>
      <w:r w:rsidR="0001204F">
        <w:t>.</w:t>
      </w:r>
      <w:r w:rsidR="00D66CA9" w:rsidRPr="00C72AE8">
        <w:t xml:space="preserve"> </w:t>
      </w:r>
      <w:r w:rsidR="0001204F">
        <w:t>Dit gaan we doen door het uiterlijk</w:t>
      </w:r>
      <w:r w:rsidR="00D66CA9" w:rsidRPr="00C72AE8">
        <w:t xml:space="preserve"> en </w:t>
      </w:r>
      <w:r w:rsidR="0001204F">
        <w:t xml:space="preserve">de </w:t>
      </w:r>
      <w:r w:rsidR="00D66CA9" w:rsidRPr="00C72AE8">
        <w:t>handelingen uitleggen</w:t>
      </w:r>
      <w:r w:rsidR="00324B09">
        <w:t>.</w:t>
      </w:r>
    </w:p>
    <w:p w14:paraId="3F141B64" w14:textId="77777777" w:rsidR="00D66CA9" w:rsidRPr="00C72AE8" w:rsidRDefault="00D66CA9" w:rsidP="00884712">
      <w:pPr>
        <w:pStyle w:val="Inhoud"/>
      </w:pPr>
    </w:p>
    <w:p w14:paraId="13D6D0D7" w14:textId="30231A45" w:rsidR="00B93724" w:rsidRPr="00C72AE8" w:rsidRDefault="00495AB0" w:rsidP="00285932">
      <w:pPr>
        <w:pStyle w:val="Kop2"/>
      </w:pPr>
      <w:bookmarkStart w:id="3" w:name="_Toc41045133"/>
      <w:r w:rsidRPr="00C72AE8">
        <w:t>2.</w:t>
      </w:r>
      <w:r w:rsidR="00884712" w:rsidRPr="00C72AE8">
        <w:t>1</w:t>
      </w:r>
      <w:r w:rsidRPr="00C72AE8">
        <w:t xml:space="preserve"> </w:t>
      </w:r>
      <w:r w:rsidR="007D07FE" w:rsidRPr="00C72AE8">
        <w:t>Speler interactie</w:t>
      </w:r>
      <w:bookmarkEnd w:id="3"/>
    </w:p>
    <w:p w14:paraId="71516401" w14:textId="7D26B9A9" w:rsidR="007D07FE" w:rsidRPr="00C72AE8" w:rsidRDefault="00B93724" w:rsidP="007D07FE">
      <w:pPr>
        <w:pStyle w:val="Inhoud"/>
      </w:pPr>
      <w:r w:rsidRPr="00C72AE8">
        <w:t xml:space="preserve">De speler </w:t>
      </w:r>
      <w:r w:rsidR="002964A7">
        <w:t>ziet zich zelf vanaf boven af</w:t>
      </w:r>
      <w:r w:rsidRPr="00C72AE8">
        <w:t xml:space="preserve">, hij is een blauwe tank, die kan bewegen, schieten en bommen neerleggen. </w:t>
      </w:r>
    </w:p>
    <w:p w14:paraId="524938A5" w14:textId="1381D13D" w:rsidR="00730F64" w:rsidRPr="00C72AE8" w:rsidRDefault="00730F64" w:rsidP="00D664C6">
      <w:pPr>
        <w:pStyle w:val="Inhoud"/>
      </w:pPr>
      <w:r w:rsidRPr="00C72AE8">
        <w:t xml:space="preserve">Dit doet hij </w:t>
      </w:r>
      <w:r w:rsidR="0001204F">
        <w:t>via</w:t>
      </w:r>
      <w:r w:rsidRPr="00C72AE8">
        <w:t xml:space="preserve"> de volgende knoppen:</w:t>
      </w:r>
    </w:p>
    <w:p w14:paraId="32E44E54" w14:textId="7D3156D7" w:rsidR="00D664C6" w:rsidRPr="00C72AE8" w:rsidRDefault="00D664C6" w:rsidP="003036FD">
      <w:pPr>
        <w:pStyle w:val="Inhoud"/>
        <w:numPr>
          <w:ilvl w:val="0"/>
          <w:numId w:val="23"/>
        </w:numPr>
      </w:pPr>
      <w:r w:rsidRPr="00C72AE8">
        <w:t>W: Lopen naar boven (in vergel</w:t>
      </w:r>
      <w:r w:rsidR="00FB7B83" w:rsidRPr="00C72AE8">
        <w:t>ijking met het scherm)</w:t>
      </w:r>
    </w:p>
    <w:p w14:paraId="118C77D5" w14:textId="4996B852" w:rsidR="00FB7B83" w:rsidRPr="00C72AE8" w:rsidRDefault="00FB7B83" w:rsidP="003036FD">
      <w:pPr>
        <w:pStyle w:val="Inhoud"/>
        <w:numPr>
          <w:ilvl w:val="0"/>
          <w:numId w:val="23"/>
        </w:numPr>
      </w:pPr>
      <w:r w:rsidRPr="00C72AE8">
        <w:t>S</w:t>
      </w:r>
      <w:r w:rsidR="00CA4713" w:rsidRPr="00C72AE8">
        <w:t>: Lopen naar onder (in vergelijking met het scherm)</w:t>
      </w:r>
    </w:p>
    <w:p w14:paraId="324A1B61" w14:textId="0965E432" w:rsidR="00FB7B83" w:rsidRPr="00C72AE8" w:rsidRDefault="00FB7B83" w:rsidP="003036FD">
      <w:pPr>
        <w:pStyle w:val="Inhoud"/>
        <w:numPr>
          <w:ilvl w:val="0"/>
          <w:numId w:val="23"/>
        </w:numPr>
      </w:pPr>
      <w:r w:rsidRPr="00C72AE8">
        <w:t>D</w:t>
      </w:r>
      <w:r w:rsidR="00CA4713" w:rsidRPr="00C72AE8">
        <w:t xml:space="preserve">: Lopen naar </w:t>
      </w:r>
      <w:r w:rsidR="0012256B" w:rsidRPr="00C72AE8">
        <w:t>r</w:t>
      </w:r>
      <w:r w:rsidR="00CA4713" w:rsidRPr="00C72AE8">
        <w:t>echts (in vergelijking met het scherm)</w:t>
      </w:r>
    </w:p>
    <w:p w14:paraId="04D91245" w14:textId="4C5457C6" w:rsidR="00FB7B83" w:rsidRPr="00C72AE8" w:rsidRDefault="00FB7B83" w:rsidP="003036FD">
      <w:pPr>
        <w:pStyle w:val="Inhoud"/>
        <w:numPr>
          <w:ilvl w:val="0"/>
          <w:numId w:val="23"/>
        </w:numPr>
      </w:pPr>
      <w:r w:rsidRPr="00C72AE8">
        <w:t>A</w:t>
      </w:r>
      <w:r w:rsidR="00CA4713" w:rsidRPr="00C72AE8">
        <w:t xml:space="preserve">: Lopen naar </w:t>
      </w:r>
      <w:r w:rsidR="0012256B" w:rsidRPr="00C72AE8">
        <w:t>links</w:t>
      </w:r>
      <w:r w:rsidR="007008B1" w:rsidRPr="00C72AE8">
        <w:t xml:space="preserve"> </w:t>
      </w:r>
      <w:r w:rsidR="00CA4713" w:rsidRPr="00C72AE8">
        <w:t>(in vergelijking met het scherm)</w:t>
      </w:r>
    </w:p>
    <w:p w14:paraId="2299DE69" w14:textId="458CC36E" w:rsidR="00FB7B83" w:rsidRPr="00C72AE8" w:rsidRDefault="0080303C" w:rsidP="003036FD">
      <w:pPr>
        <w:pStyle w:val="Inhoud"/>
        <w:numPr>
          <w:ilvl w:val="0"/>
          <w:numId w:val="23"/>
        </w:numPr>
      </w:pPr>
      <w:r>
        <w:t>Spatie Balk</w:t>
      </w:r>
      <w:r w:rsidR="00FB7B83" w:rsidRPr="00C72AE8">
        <w:t xml:space="preserve">: raket </w:t>
      </w:r>
      <w:r w:rsidR="0012256B" w:rsidRPr="00C72AE8">
        <w:t>afschieten</w:t>
      </w:r>
    </w:p>
    <w:p w14:paraId="1BE2D7BE" w14:textId="1630A63A" w:rsidR="00FB7B83" w:rsidRPr="00C72AE8" w:rsidRDefault="00FB7B83" w:rsidP="003036FD">
      <w:pPr>
        <w:pStyle w:val="Inhoud"/>
        <w:numPr>
          <w:ilvl w:val="0"/>
          <w:numId w:val="23"/>
        </w:numPr>
      </w:pPr>
      <w:r w:rsidRPr="00C72AE8">
        <w:t>Rechter muis</w:t>
      </w:r>
      <w:r w:rsidR="0012256B" w:rsidRPr="00C72AE8">
        <w:t>k</w:t>
      </w:r>
      <w:r w:rsidRPr="00C72AE8">
        <w:t>n</w:t>
      </w:r>
      <w:r w:rsidR="00CA4713" w:rsidRPr="00C72AE8">
        <w:t xml:space="preserve">op: </w:t>
      </w:r>
      <w:r w:rsidR="00DE7E61" w:rsidRPr="00C72AE8">
        <w:t>bom neer leggen</w:t>
      </w:r>
    </w:p>
    <w:p w14:paraId="13155F5A" w14:textId="10CC754E" w:rsidR="00C04A49" w:rsidRPr="00C72AE8" w:rsidRDefault="00C04A49" w:rsidP="003036FD">
      <w:pPr>
        <w:pStyle w:val="Inhoud"/>
        <w:numPr>
          <w:ilvl w:val="0"/>
          <w:numId w:val="23"/>
        </w:numPr>
      </w:pPr>
      <w:r w:rsidRPr="00C72AE8">
        <w:t>Muis: richten</w:t>
      </w:r>
    </w:p>
    <w:p w14:paraId="5354ABB8" w14:textId="4C415057" w:rsidR="008A47AC" w:rsidRDefault="009123EE" w:rsidP="008A47AC">
      <w:pPr>
        <w:pStyle w:val="Inhoud"/>
        <w:numPr>
          <w:ilvl w:val="0"/>
          <w:numId w:val="23"/>
        </w:numPr>
      </w:pPr>
      <w:proofErr w:type="spellStart"/>
      <w:r w:rsidRPr="00C72AE8">
        <w:t>e</w:t>
      </w:r>
      <w:r w:rsidR="00760347" w:rsidRPr="00C72AE8">
        <w:t>sc</w:t>
      </w:r>
      <w:proofErr w:type="spellEnd"/>
      <w:r w:rsidR="00760347" w:rsidRPr="00C72AE8">
        <w:t xml:space="preserve">: </w:t>
      </w:r>
      <w:r w:rsidR="00F417C1" w:rsidRPr="00C72AE8">
        <w:t>bevriezing van het spel</w:t>
      </w:r>
    </w:p>
    <w:p w14:paraId="00B3ECEE" w14:textId="77777777" w:rsidR="008A47AC" w:rsidRPr="00C72AE8" w:rsidRDefault="008A47AC" w:rsidP="008A47AC">
      <w:pPr>
        <w:pStyle w:val="Inhoud"/>
        <w:ind w:left="720"/>
      </w:pPr>
    </w:p>
    <w:p w14:paraId="41D68530" w14:textId="7E060F03" w:rsidR="00523B85" w:rsidRPr="00C72AE8" w:rsidRDefault="00523B85" w:rsidP="00523B85">
      <w:pPr>
        <w:pStyle w:val="Inhoud"/>
      </w:pPr>
      <w:r w:rsidRPr="00C72AE8">
        <w:t xml:space="preserve">De speler heeft de volgende </w:t>
      </w:r>
      <w:proofErr w:type="spellStart"/>
      <w:r w:rsidRPr="00C72AE8">
        <w:t>limitaties</w:t>
      </w:r>
      <w:proofErr w:type="spellEnd"/>
      <w:r w:rsidRPr="00C72AE8">
        <w:t>:</w:t>
      </w:r>
    </w:p>
    <w:p w14:paraId="2C672F0B" w14:textId="398D2418" w:rsidR="00523B85" w:rsidRPr="00C72AE8" w:rsidRDefault="0080303C" w:rsidP="003036FD">
      <w:pPr>
        <w:pStyle w:val="Inhoud"/>
        <w:numPr>
          <w:ilvl w:val="0"/>
          <w:numId w:val="22"/>
        </w:numPr>
      </w:pPr>
      <w:r>
        <w:t>De speler kan maar 1 keer in de x tijd een raket afschieten.</w:t>
      </w:r>
    </w:p>
    <w:p w14:paraId="5928192E" w14:textId="3F1D0757" w:rsidR="00543496" w:rsidRPr="00C72AE8" w:rsidRDefault="00543496" w:rsidP="003036FD">
      <w:pPr>
        <w:pStyle w:val="Inhoud"/>
        <w:numPr>
          <w:ilvl w:val="0"/>
          <w:numId w:val="22"/>
        </w:numPr>
      </w:pPr>
      <w:r w:rsidRPr="00C72AE8">
        <w:t>Zijn raket kan 1 keer afkaatsen</w:t>
      </w:r>
    </w:p>
    <w:p w14:paraId="020D24D6" w14:textId="5212B9CE" w:rsidR="003470BD" w:rsidRPr="00C72AE8" w:rsidRDefault="003470BD" w:rsidP="003036FD">
      <w:pPr>
        <w:pStyle w:val="Inhoud"/>
        <w:numPr>
          <w:ilvl w:val="0"/>
          <w:numId w:val="22"/>
        </w:numPr>
      </w:pPr>
      <w:r w:rsidRPr="00C72AE8">
        <w:t>Hij mag maar 2 actieve mijnen hebben tegelijkertijd</w:t>
      </w:r>
    </w:p>
    <w:p w14:paraId="7C95262E" w14:textId="77777777" w:rsidR="000C029C" w:rsidRPr="00C72AE8" w:rsidRDefault="000C029C" w:rsidP="000C029C">
      <w:pPr>
        <w:pStyle w:val="Inhoud"/>
      </w:pPr>
    </w:p>
    <w:p w14:paraId="2D1450A3" w14:textId="103756AA" w:rsidR="000C029C" w:rsidRPr="00C72AE8" w:rsidRDefault="000C029C" w:rsidP="00285932">
      <w:pPr>
        <w:pStyle w:val="Kop2"/>
      </w:pPr>
      <w:bookmarkStart w:id="4" w:name="_Toc41045134"/>
      <w:r w:rsidRPr="00C72AE8">
        <w:t xml:space="preserve">2.2 </w:t>
      </w:r>
      <w:r w:rsidR="00D45C65">
        <w:t>V</w:t>
      </w:r>
      <w:r w:rsidRPr="00C72AE8">
        <w:t>ijanden</w:t>
      </w:r>
      <w:bookmarkEnd w:id="4"/>
    </w:p>
    <w:p w14:paraId="45CB2585" w14:textId="65767EA7" w:rsidR="00A6697B" w:rsidRPr="00C72AE8" w:rsidRDefault="00A6697B" w:rsidP="000E1258">
      <w:pPr>
        <w:pStyle w:val="Inhoud"/>
      </w:pPr>
      <w:r w:rsidRPr="00C72AE8">
        <w:t xml:space="preserve">De vijanden hebben ook </w:t>
      </w:r>
      <w:proofErr w:type="spellStart"/>
      <w:r w:rsidR="0051241C" w:rsidRPr="00C72AE8">
        <w:t>limitatie</w:t>
      </w:r>
      <w:r w:rsidR="006D1E27" w:rsidRPr="00C72AE8">
        <w:t>s</w:t>
      </w:r>
      <w:proofErr w:type="spellEnd"/>
      <w:r w:rsidRPr="00C72AE8">
        <w:t xml:space="preserve"> en vaardigheden, deze hebben wij </w:t>
      </w:r>
      <w:r w:rsidR="00F35FD8">
        <w:t xml:space="preserve">gevonden van </w:t>
      </w:r>
      <w:proofErr w:type="spellStart"/>
      <w:r w:rsidR="00F35FD8">
        <w:t>nintendo</w:t>
      </w:r>
      <w:proofErr w:type="spellEnd"/>
      <w:r w:rsidR="00F35FD8">
        <w:t xml:space="preserve"> </w:t>
      </w:r>
      <w:proofErr w:type="spellStart"/>
      <w:r w:rsidR="00F35FD8">
        <w:t>fandom</w:t>
      </w:r>
      <w:proofErr w:type="spellEnd"/>
      <w:r w:rsidR="00F35FD8">
        <w:t xml:space="preserve"> </w:t>
      </w:r>
      <w:sdt>
        <w:sdtPr>
          <w:id w:val="-677193753"/>
          <w:citation/>
        </w:sdtPr>
        <w:sdtEndPr/>
        <w:sdtContent>
          <w:r w:rsidR="00F35FD8">
            <w:fldChar w:fldCharType="begin"/>
          </w:r>
          <w:r w:rsidR="00F35FD8" w:rsidRPr="00F35FD8">
            <w:instrText xml:space="preserve"> CITATION Onb19 \l 2057 </w:instrText>
          </w:r>
          <w:r w:rsidR="00F35FD8">
            <w:fldChar w:fldCharType="separate"/>
          </w:r>
          <w:r w:rsidR="0080303C">
            <w:rPr>
              <w:noProof/>
            </w:rPr>
            <w:t>(Onbekend, 2019)</w:t>
          </w:r>
          <w:r w:rsidR="00F35FD8">
            <w:fldChar w:fldCharType="end"/>
          </w:r>
        </w:sdtContent>
      </w:sdt>
      <w:r w:rsidR="00F35FD8">
        <w:t>. Maar een klein beetje aangepast voor ons doel. Wij hoeven namelijk niet te weten in welk level een tank voorkomt.</w:t>
      </w:r>
    </w:p>
    <w:p w14:paraId="15D4FFC3" w14:textId="77777777" w:rsidR="00A6697B" w:rsidRPr="00C72AE8" w:rsidRDefault="00A6697B" w:rsidP="00A6697B"/>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69"/>
        <w:gridCol w:w="1353"/>
        <w:gridCol w:w="1338"/>
        <w:gridCol w:w="1291"/>
        <w:gridCol w:w="14"/>
        <w:gridCol w:w="1446"/>
        <w:gridCol w:w="1295"/>
        <w:gridCol w:w="1525"/>
        <w:gridCol w:w="687"/>
      </w:tblGrid>
      <w:tr w:rsidR="00AC6576" w:rsidRPr="00C72AE8" w14:paraId="4EAC5A83" w14:textId="77777777" w:rsidTr="00AC6576">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61FAD2F" w14:textId="77777777" w:rsidR="00AC6576" w:rsidRPr="00C72AE8" w:rsidRDefault="00AC6576" w:rsidP="000E1258">
            <w:pPr>
              <w:pStyle w:val="Inhoud"/>
            </w:pPr>
            <w:r w:rsidRPr="00C72AE8">
              <w:t>Tank</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516C284" w14:textId="77777777" w:rsidR="00AC6576" w:rsidRPr="00C72AE8" w:rsidRDefault="00AC6576" w:rsidP="000E1258">
            <w:pPr>
              <w:pStyle w:val="Inhoud"/>
            </w:pPr>
            <w:proofErr w:type="spellStart"/>
            <w:r w:rsidRPr="00C72AE8">
              <w:t>Movement</w:t>
            </w:r>
            <w:proofErr w:type="spellEnd"/>
          </w:p>
        </w:tc>
        <w:tc>
          <w:tcPr>
            <w:tcW w:w="1339"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53109F5" w14:textId="77777777" w:rsidR="00AC6576" w:rsidRPr="00C72AE8" w:rsidRDefault="00AC6576" w:rsidP="000E1258">
            <w:pPr>
              <w:pStyle w:val="Inhoud"/>
            </w:pPr>
            <w:proofErr w:type="spellStart"/>
            <w:r w:rsidRPr="00C72AE8">
              <w:t>Behaviour</w:t>
            </w:r>
            <w:proofErr w:type="spellEnd"/>
          </w:p>
        </w:tc>
        <w:tc>
          <w:tcPr>
            <w:tcW w:w="1306" w:type="dxa"/>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557EB32" w14:textId="77777777" w:rsidR="00AC6576" w:rsidRPr="00C72AE8" w:rsidRDefault="00AC6576" w:rsidP="000E1258">
            <w:pPr>
              <w:pStyle w:val="Inhoud"/>
            </w:pPr>
            <w:proofErr w:type="spellStart"/>
            <w:r w:rsidRPr="00C72AE8">
              <w:t>Bullet</w:t>
            </w:r>
            <w:proofErr w:type="spellEnd"/>
            <w:r w:rsidRPr="00C72AE8">
              <w:t xml:space="preserve"> speed</w:t>
            </w:r>
          </w:p>
        </w:tc>
        <w:tc>
          <w:tcPr>
            <w:tcW w:w="1449"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8E6CC48" w14:textId="77777777" w:rsidR="00AC6576" w:rsidRPr="00C72AE8" w:rsidRDefault="00AC6576" w:rsidP="000E1258">
            <w:pPr>
              <w:pStyle w:val="Inhoud"/>
            </w:pPr>
            <w:r w:rsidRPr="00C72AE8">
              <w:t xml:space="preserve">Fire </w:t>
            </w:r>
            <w:proofErr w:type="spellStart"/>
            <w:r w:rsidRPr="00C72AE8">
              <w:t>rate</w:t>
            </w:r>
            <w:proofErr w:type="spellEnd"/>
          </w:p>
        </w:tc>
        <w:tc>
          <w:tcPr>
            <w:tcW w:w="1295"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937CE61" w14:textId="77777777" w:rsidR="00AC6576" w:rsidRPr="00C72AE8" w:rsidRDefault="00AC6576" w:rsidP="000E1258">
            <w:pPr>
              <w:pStyle w:val="Inhoud"/>
            </w:pPr>
            <w:proofErr w:type="spellStart"/>
            <w:r w:rsidRPr="00C72AE8">
              <w:t>Ricochets</w:t>
            </w:r>
            <w:proofErr w:type="spellEnd"/>
          </w:p>
        </w:tc>
        <w:tc>
          <w:tcPr>
            <w:tcW w:w="152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CF5527A" w14:textId="77777777" w:rsidR="00AC6576" w:rsidRPr="00C72AE8" w:rsidRDefault="00AC6576" w:rsidP="000E1258">
            <w:pPr>
              <w:pStyle w:val="Inhoud"/>
            </w:pPr>
            <w:proofErr w:type="spellStart"/>
            <w:r w:rsidRPr="00C72AE8">
              <w:t>Bullet</w:t>
            </w:r>
            <w:proofErr w:type="spellEnd"/>
            <w:r w:rsidRPr="00C72AE8">
              <w:t xml:space="preserve"> limit</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A69FA18" w14:textId="77777777" w:rsidR="00AC6576" w:rsidRPr="00C72AE8" w:rsidRDefault="00AC6576" w:rsidP="000E1258">
            <w:pPr>
              <w:pStyle w:val="Inhoud"/>
            </w:pPr>
            <w:r w:rsidRPr="00C72AE8">
              <w:t>Mine limit</w:t>
            </w:r>
          </w:p>
        </w:tc>
      </w:tr>
      <w:tr w:rsidR="00AC6576" w:rsidRPr="00C72AE8" w14:paraId="60207F25"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9D7C3F"/>
            <w:tcMar>
              <w:top w:w="48" w:type="dxa"/>
              <w:left w:w="48" w:type="dxa"/>
              <w:bottom w:w="48" w:type="dxa"/>
              <w:right w:w="48" w:type="dxa"/>
            </w:tcMar>
            <w:vAlign w:val="center"/>
            <w:hideMark/>
          </w:tcPr>
          <w:p w14:paraId="14032CE1" w14:textId="77777777" w:rsidR="00AC6576" w:rsidRPr="00C72AE8" w:rsidRDefault="00AC6576" w:rsidP="000E1258">
            <w:pPr>
              <w:pStyle w:val="Inhoud"/>
            </w:pPr>
            <w:r w:rsidRPr="0001204F">
              <w:rPr>
                <w:color w:val="FFFFFF" w:themeColor="background1"/>
              </w:rPr>
              <w:t>Brown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22F0ABF" w14:textId="77777777" w:rsidR="00AC6576" w:rsidRPr="00C72AE8" w:rsidRDefault="00AC6576" w:rsidP="000E1258">
            <w:pPr>
              <w:pStyle w:val="Inhoud"/>
            </w:pPr>
            <w:proofErr w:type="spellStart"/>
            <w:r w:rsidRPr="00C72AE8">
              <w:t>Stationary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BC129C" w14:textId="77777777" w:rsidR="00AC6576" w:rsidRPr="00C72AE8" w:rsidRDefault="00AC6576" w:rsidP="000E1258">
            <w:pPr>
              <w:pStyle w:val="Inhoud"/>
            </w:pPr>
            <w:proofErr w:type="spellStart"/>
            <w:r w:rsidRPr="00C72AE8">
              <w:t>Passive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22C09D" w14:textId="77777777" w:rsidR="00AC6576" w:rsidRPr="00C72AE8" w:rsidRDefault="00AC6576" w:rsidP="000E1258">
            <w:pPr>
              <w:pStyle w:val="Inhoud"/>
            </w:pPr>
            <w:proofErr w:type="spellStart"/>
            <w:r w:rsidRPr="00C72AE8">
              <w:t>Normal</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B442DFD" w14:textId="77777777" w:rsidR="00AC6576" w:rsidRPr="00C72AE8" w:rsidRDefault="00AC6576" w:rsidP="000E1258">
            <w:pPr>
              <w:pStyle w:val="Inhoud"/>
            </w:pPr>
            <w:r w:rsidRPr="00C72AE8">
              <w:t>Slow</w:t>
            </w:r>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0C6B" w14:textId="77777777" w:rsidR="00AC6576" w:rsidRPr="00C72AE8" w:rsidRDefault="00AC6576" w:rsidP="000E1258">
            <w:pPr>
              <w:pStyle w:val="Inhoud"/>
            </w:pPr>
            <w:r w:rsidRPr="00C72AE8">
              <w:t>1</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3DA1F9D" w14:textId="77777777" w:rsidR="00AC6576" w:rsidRPr="00C72AE8" w:rsidRDefault="00AC6576" w:rsidP="000E1258">
            <w:pPr>
              <w:pStyle w:val="Inhoud"/>
            </w:pPr>
            <w:r w:rsidRPr="00C72AE8">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1FBB375" w14:textId="77777777" w:rsidR="00AC6576" w:rsidRPr="00C72AE8" w:rsidRDefault="00AC6576" w:rsidP="000E1258">
            <w:pPr>
              <w:pStyle w:val="Inhoud"/>
            </w:pPr>
            <w:r w:rsidRPr="00C72AE8">
              <w:t>-</w:t>
            </w:r>
          </w:p>
        </w:tc>
      </w:tr>
      <w:tr w:rsidR="00AC6576" w:rsidRPr="00C72AE8" w14:paraId="5FDB6E12"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706355"/>
            <w:tcMar>
              <w:top w:w="48" w:type="dxa"/>
              <w:left w:w="48" w:type="dxa"/>
              <w:bottom w:w="48" w:type="dxa"/>
              <w:right w:w="48" w:type="dxa"/>
            </w:tcMar>
            <w:vAlign w:val="center"/>
            <w:hideMark/>
          </w:tcPr>
          <w:p w14:paraId="59BAA128" w14:textId="77777777" w:rsidR="00AC6576" w:rsidRPr="0001204F" w:rsidRDefault="00AC6576" w:rsidP="000E1258">
            <w:pPr>
              <w:pStyle w:val="Inhoud"/>
              <w:rPr>
                <w:color w:val="FFFFFF" w:themeColor="background1"/>
              </w:rPr>
            </w:pPr>
            <w:proofErr w:type="spellStart"/>
            <w:r w:rsidRPr="0001204F">
              <w:rPr>
                <w:color w:val="FFFFFF" w:themeColor="background1"/>
              </w:rPr>
              <w:t>Grey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F0091C" w14:textId="77777777" w:rsidR="00AC6576" w:rsidRPr="00C72AE8" w:rsidRDefault="00AC6576" w:rsidP="000E1258">
            <w:pPr>
              <w:pStyle w:val="Inhoud"/>
            </w:pPr>
            <w:r w:rsidRPr="00C72AE8">
              <w:t>Slow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9A2853" w14:textId="77777777" w:rsidR="00AC6576" w:rsidRPr="00C72AE8" w:rsidRDefault="00AC6576" w:rsidP="000E1258">
            <w:pPr>
              <w:pStyle w:val="Inhoud"/>
            </w:pPr>
            <w:proofErr w:type="spellStart"/>
            <w:r w:rsidRPr="00C72AE8">
              <w:t>Defensive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09D7FC" w14:textId="77777777" w:rsidR="00AC6576" w:rsidRPr="00C72AE8" w:rsidRDefault="00AC6576" w:rsidP="000E1258">
            <w:pPr>
              <w:pStyle w:val="Inhoud"/>
            </w:pPr>
            <w:proofErr w:type="spellStart"/>
            <w:r w:rsidRPr="00C72AE8">
              <w:t>Normal</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AFC49A" w14:textId="77777777" w:rsidR="00AC6576" w:rsidRPr="00C72AE8" w:rsidRDefault="00AC6576" w:rsidP="000E1258">
            <w:pPr>
              <w:pStyle w:val="Inhoud"/>
            </w:pPr>
            <w:r w:rsidRPr="00C72AE8">
              <w:t>Slow</w:t>
            </w:r>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A160AB5" w14:textId="77777777" w:rsidR="00AC6576" w:rsidRPr="00C72AE8" w:rsidRDefault="00AC6576" w:rsidP="000E1258">
            <w:pPr>
              <w:pStyle w:val="Inhoud"/>
            </w:pPr>
            <w:r w:rsidRPr="00C72AE8">
              <w:t>1</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AA59586" w14:textId="77777777" w:rsidR="00AC6576" w:rsidRPr="00C72AE8" w:rsidRDefault="00AC6576" w:rsidP="000E1258">
            <w:pPr>
              <w:pStyle w:val="Inhoud"/>
            </w:pPr>
            <w:r w:rsidRPr="00C72AE8">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66125E" w14:textId="77777777" w:rsidR="00AC6576" w:rsidRPr="00C72AE8" w:rsidRDefault="00AC6576" w:rsidP="000E1258">
            <w:pPr>
              <w:pStyle w:val="Inhoud"/>
            </w:pPr>
            <w:r w:rsidRPr="00C72AE8">
              <w:t>-</w:t>
            </w:r>
          </w:p>
        </w:tc>
      </w:tr>
      <w:tr w:rsidR="00AC6576" w:rsidRPr="00C72AE8" w14:paraId="35F7EE64"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214C47"/>
            <w:tcMar>
              <w:top w:w="48" w:type="dxa"/>
              <w:left w:w="48" w:type="dxa"/>
              <w:bottom w:w="48" w:type="dxa"/>
              <w:right w:w="48" w:type="dxa"/>
            </w:tcMar>
            <w:vAlign w:val="center"/>
            <w:hideMark/>
          </w:tcPr>
          <w:p w14:paraId="001AA526" w14:textId="77777777" w:rsidR="00AC6576" w:rsidRPr="0001204F" w:rsidRDefault="00AC6576" w:rsidP="000E1258">
            <w:pPr>
              <w:pStyle w:val="Inhoud"/>
              <w:rPr>
                <w:color w:val="FFFFFF" w:themeColor="background1"/>
              </w:rPr>
            </w:pPr>
            <w:proofErr w:type="spellStart"/>
            <w:r w:rsidRPr="0001204F">
              <w:rPr>
                <w:color w:val="FFFFFF" w:themeColor="background1"/>
              </w:rPr>
              <w:lastRenderedPageBreak/>
              <w:t>Teal</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E5754F" w14:textId="77777777" w:rsidR="00AC6576" w:rsidRPr="00C72AE8" w:rsidRDefault="00AC6576" w:rsidP="000E1258">
            <w:pPr>
              <w:pStyle w:val="Inhoud"/>
            </w:pPr>
            <w:r w:rsidRPr="00C72AE8">
              <w:t>Slow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8D1FBF3" w14:textId="77777777" w:rsidR="00AC6576" w:rsidRPr="00C72AE8" w:rsidRDefault="00AC6576" w:rsidP="000E1258">
            <w:pPr>
              <w:pStyle w:val="Inhoud"/>
            </w:pPr>
            <w:proofErr w:type="spellStart"/>
            <w:r w:rsidRPr="00C72AE8">
              <w:t>Defensive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BB514D" w14:textId="77777777" w:rsidR="00AC6576" w:rsidRPr="00C72AE8" w:rsidRDefault="00AC6576" w:rsidP="000E1258">
            <w:pPr>
              <w:pStyle w:val="Inhoud"/>
            </w:pPr>
            <w:proofErr w:type="spellStart"/>
            <w:r w:rsidRPr="00C72AE8">
              <w:t>Fast</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F2AF9ED" w14:textId="77777777" w:rsidR="00AC6576" w:rsidRPr="00C72AE8" w:rsidRDefault="00AC6576" w:rsidP="000E1258">
            <w:pPr>
              <w:pStyle w:val="Inhoud"/>
            </w:pPr>
            <w:r w:rsidRPr="00C72AE8">
              <w:t>Slow</w:t>
            </w:r>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C2EE5D" w14:textId="77777777" w:rsidR="00AC6576" w:rsidRPr="00C72AE8" w:rsidRDefault="00AC6576" w:rsidP="000E1258">
            <w:pPr>
              <w:pStyle w:val="Inhoud"/>
            </w:pPr>
            <w:r w:rsidRPr="00C72AE8">
              <w:t>-</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3F239B" w14:textId="77777777" w:rsidR="00AC6576" w:rsidRPr="00C72AE8" w:rsidRDefault="00AC6576" w:rsidP="000E1258">
            <w:pPr>
              <w:pStyle w:val="Inhoud"/>
            </w:pPr>
            <w:r w:rsidRPr="00C72AE8">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459F2B" w14:textId="77777777" w:rsidR="00AC6576" w:rsidRPr="00C72AE8" w:rsidRDefault="00AC6576" w:rsidP="000E1258">
            <w:pPr>
              <w:pStyle w:val="Inhoud"/>
            </w:pPr>
            <w:r w:rsidRPr="00C72AE8">
              <w:t>-</w:t>
            </w:r>
          </w:p>
        </w:tc>
      </w:tr>
      <w:tr w:rsidR="00AC6576" w:rsidRPr="00C72AE8" w14:paraId="4FDC5A99"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D9C64A"/>
            <w:tcMar>
              <w:top w:w="48" w:type="dxa"/>
              <w:left w:w="48" w:type="dxa"/>
              <w:bottom w:w="48" w:type="dxa"/>
              <w:right w:w="48" w:type="dxa"/>
            </w:tcMar>
            <w:vAlign w:val="center"/>
            <w:hideMark/>
          </w:tcPr>
          <w:p w14:paraId="03814DE5" w14:textId="77777777" w:rsidR="00AC6576" w:rsidRPr="00C72AE8" w:rsidRDefault="00AC6576" w:rsidP="000E1258">
            <w:pPr>
              <w:pStyle w:val="Inhoud"/>
            </w:pPr>
            <w:proofErr w:type="spellStart"/>
            <w:r w:rsidRPr="00C72AE8">
              <w:t>Yellow</w:t>
            </w:r>
            <w:proofErr w:type="spellEnd"/>
            <w:r w:rsidRPr="00C72AE8">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FD9D20" w14:textId="77777777" w:rsidR="00AC6576" w:rsidRPr="00C72AE8" w:rsidRDefault="00AC6576" w:rsidP="000E1258">
            <w:pPr>
              <w:pStyle w:val="Inhoud"/>
            </w:pPr>
            <w:proofErr w:type="spellStart"/>
            <w:r w:rsidRPr="00C72AE8">
              <w:t>Normal</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81851C" w14:textId="77777777" w:rsidR="00AC6576" w:rsidRPr="00C72AE8" w:rsidRDefault="00AC6576" w:rsidP="000E1258">
            <w:pPr>
              <w:pStyle w:val="Inhoud"/>
            </w:pPr>
            <w:proofErr w:type="spellStart"/>
            <w:r w:rsidRPr="00C72AE8">
              <w:t>Offensive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DDC244A" w14:textId="77777777" w:rsidR="00AC6576" w:rsidRPr="00C72AE8" w:rsidRDefault="00AC6576" w:rsidP="000E1258">
            <w:pPr>
              <w:pStyle w:val="Inhoud"/>
            </w:pPr>
            <w:proofErr w:type="spellStart"/>
            <w:r w:rsidRPr="00C72AE8">
              <w:t>Normal</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1690FAA" w14:textId="77777777" w:rsidR="00AC6576" w:rsidRPr="00C72AE8" w:rsidRDefault="00AC6576" w:rsidP="000E1258">
            <w:pPr>
              <w:pStyle w:val="Inhoud"/>
            </w:pPr>
            <w:r w:rsidRPr="00C72AE8">
              <w:t>Slow</w:t>
            </w:r>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68AC2FF" w14:textId="77777777" w:rsidR="00AC6576" w:rsidRPr="00C72AE8" w:rsidRDefault="00AC6576" w:rsidP="000E1258">
            <w:pPr>
              <w:pStyle w:val="Inhoud"/>
            </w:pPr>
            <w:r w:rsidRPr="00C72AE8">
              <w:t>1</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67B376" w14:textId="77777777" w:rsidR="00AC6576" w:rsidRPr="00C72AE8" w:rsidRDefault="00AC6576" w:rsidP="000E1258">
            <w:pPr>
              <w:pStyle w:val="Inhoud"/>
            </w:pPr>
            <w:r w:rsidRPr="00C72AE8">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5C9566" w14:textId="77777777" w:rsidR="00AC6576" w:rsidRPr="00C72AE8" w:rsidRDefault="00AC6576" w:rsidP="000E1258">
            <w:pPr>
              <w:pStyle w:val="Inhoud"/>
            </w:pPr>
            <w:r w:rsidRPr="00C72AE8">
              <w:t>4</w:t>
            </w:r>
          </w:p>
        </w:tc>
      </w:tr>
      <w:tr w:rsidR="00AC6576" w:rsidRPr="00C72AE8" w14:paraId="1B2BDBA0"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C55E6A"/>
            <w:tcMar>
              <w:top w:w="48" w:type="dxa"/>
              <w:left w:w="48" w:type="dxa"/>
              <w:bottom w:w="48" w:type="dxa"/>
              <w:right w:w="48" w:type="dxa"/>
            </w:tcMar>
            <w:vAlign w:val="center"/>
            <w:hideMark/>
          </w:tcPr>
          <w:p w14:paraId="538C72AD" w14:textId="77777777" w:rsidR="00AC6576" w:rsidRPr="00C72AE8" w:rsidRDefault="00AC6576" w:rsidP="000E1258">
            <w:pPr>
              <w:pStyle w:val="Inhoud"/>
            </w:pPr>
            <w:r w:rsidRPr="0001204F">
              <w:rPr>
                <w:color w:val="FFFFFF" w:themeColor="background1"/>
              </w:rPr>
              <w:t>Red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976484" w14:textId="77777777" w:rsidR="00AC6576" w:rsidRPr="00C72AE8" w:rsidRDefault="00AC6576" w:rsidP="000E1258">
            <w:pPr>
              <w:pStyle w:val="Inhoud"/>
            </w:pPr>
            <w:r w:rsidRPr="00C72AE8">
              <w:t>Slow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F7C876" w14:textId="77777777" w:rsidR="00AC6576" w:rsidRPr="00C72AE8" w:rsidRDefault="00AC6576" w:rsidP="000E1258">
            <w:pPr>
              <w:pStyle w:val="Inhoud"/>
            </w:pPr>
            <w:proofErr w:type="spellStart"/>
            <w:r w:rsidRPr="00C72AE8">
              <w:t>Offensive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9D22CAA" w14:textId="77777777" w:rsidR="00AC6576" w:rsidRPr="00C72AE8" w:rsidRDefault="00AC6576" w:rsidP="000E1258">
            <w:pPr>
              <w:pStyle w:val="Inhoud"/>
            </w:pPr>
            <w:proofErr w:type="spellStart"/>
            <w:r w:rsidRPr="00C72AE8">
              <w:t>Normal</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F082868" w14:textId="77777777" w:rsidR="00AC6576" w:rsidRPr="00C72AE8" w:rsidRDefault="00AC6576" w:rsidP="000E1258">
            <w:pPr>
              <w:pStyle w:val="Inhoud"/>
            </w:pPr>
            <w:proofErr w:type="spellStart"/>
            <w:r w:rsidRPr="00C72AE8">
              <w:t>Fast</w:t>
            </w:r>
            <w:proofErr w:type="spellEnd"/>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0315E4" w14:textId="77777777" w:rsidR="00AC6576" w:rsidRPr="00C72AE8" w:rsidRDefault="00AC6576" w:rsidP="000E1258">
            <w:pPr>
              <w:pStyle w:val="Inhoud"/>
            </w:pPr>
            <w:r w:rsidRPr="00C72AE8">
              <w:t>1</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C6BAC30" w14:textId="77777777" w:rsidR="00AC6576" w:rsidRPr="00C72AE8" w:rsidRDefault="00AC6576" w:rsidP="000E1258">
            <w:pPr>
              <w:pStyle w:val="Inhoud"/>
            </w:pPr>
            <w:r w:rsidRPr="00C72AE8">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9B9778B" w14:textId="77777777" w:rsidR="00AC6576" w:rsidRPr="00C72AE8" w:rsidRDefault="00AC6576" w:rsidP="000E1258">
            <w:pPr>
              <w:pStyle w:val="Inhoud"/>
            </w:pPr>
            <w:r w:rsidRPr="00C72AE8">
              <w:t>-</w:t>
            </w:r>
          </w:p>
        </w:tc>
      </w:tr>
      <w:tr w:rsidR="00AC6576" w:rsidRPr="00C72AE8" w14:paraId="45A31A93"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548744"/>
            <w:tcMar>
              <w:top w:w="48" w:type="dxa"/>
              <w:left w:w="48" w:type="dxa"/>
              <w:bottom w:w="48" w:type="dxa"/>
              <w:right w:w="48" w:type="dxa"/>
            </w:tcMar>
            <w:vAlign w:val="center"/>
            <w:hideMark/>
          </w:tcPr>
          <w:p w14:paraId="7C955194" w14:textId="77777777" w:rsidR="00AC6576" w:rsidRPr="00C72AE8" w:rsidRDefault="00AC6576" w:rsidP="000E1258">
            <w:pPr>
              <w:pStyle w:val="Inhoud"/>
            </w:pPr>
            <w:r w:rsidRPr="0001204F">
              <w:rPr>
                <w:color w:val="FFFFFF" w:themeColor="background1"/>
              </w:rPr>
              <w:t>Green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A8A553" w14:textId="77777777" w:rsidR="00AC6576" w:rsidRPr="00C72AE8" w:rsidRDefault="00AC6576" w:rsidP="000E1258">
            <w:pPr>
              <w:pStyle w:val="Inhoud"/>
            </w:pPr>
            <w:proofErr w:type="spellStart"/>
            <w:r w:rsidRPr="00C72AE8">
              <w:t>Stationary</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2DB3320" w14:textId="77777777" w:rsidR="00AC6576" w:rsidRPr="00C72AE8" w:rsidRDefault="00AC6576" w:rsidP="000E1258">
            <w:pPr>
              <w:pStyle w:val="Inhoud"/>
            </w:pPr>
            <w:r w:rsidRPr="00C72AE8">
              <w:t>Active</w:t>
            </w:r>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52186" w14:textId="77777777" w:rsidR="00AC6576" w:rsidRPr="00C72AE8" w:rsidRDefault="00AC6576" w:rsidP="000E1258">
            <w:pPr>
              <w:pStyle w:val="Inhoud"/>
            </w:pPr>
            <w:proofErr w:type="spellStart"/>
            <w:r w:rsidRPr="00C72AE8">
              <w:t>Fast</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23F5C9" w14:textId="77777777" w:rsidR="00AC6576" w:rsidRPr="00C72AE8" w:rsidRDefault="00AC6576" w:rsidP="000E1258">
            <w:pPr>
              <w:pStyle w:val="Inhoud"/>
            </w:pPr>
            <w:proofErr w:type="spellStart"/>
            <w:r w:rsidRPr="00C72AE8">
              <w:t>Fast</w:t>
            </w:r>
            <w:proofErr w:type="spellEnd"/>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798ED44" w14:textId="77777777" w:rsidR="00AC6576" w:rsidRPr="00C72AE8" w:rsidRDefault="00AC6576" w:rsidP="000E1258">
            <w:pPr>
              <w:pStyle w:val="Inhoud"/>
            </w:pPr>
            <w:r w:rsidRPr="00C72AE8">
              <w:t>2</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D35452" w14:textId="77777777" w:rsidR="00AC6576" w:rsidRPr="00C72AE8" w:rsidRDefault="00AC6576" w:rsidP="000E1258">
            <w:pPr>
              <w:pStyle w:val="Inhoud"/>
            </w:pPr>
            <w:r w:rsidRPr="00C72AE8">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656A921" w14:textId="77777777" w:rsidR="00AC6576" w:rsidRPr="00C72AE8" w:rsidRDefault="00AC6576" w:rsidP="000E1258">
            <w:pPr>
              <w:pStyle w:val="Inhoud"/>
            </w:pPr>
            <w:r w:rsidRPr="00C72AE8">
              <w:t>-</w:t>
            </w:r>
          </w:p>
        </w:tc>
      </w:tr>
      <w:tr w:rsidR="00AC6576" w:rsidRPr="00C72AE8" w14:paraId="63394AF7"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7E5D7F"/>
            <w:tcMar>
              <w:top w:w="48" w:type="dxa"/>
              <w:left w:w="48" w:type="dxa"/>
              <w:bottom w:w="48" w:type="dxa"/>
              <w:right w:w="48" w:type="dxa"/>
            </w:tcMar>
            <w:vAlign w:val="center"/>
            <w:hideMark/>
          </w:tcPr>
          <w:p w14:paraId="1D3F4D1A" w14:textId="77777777" w:rsidR="00AC6576" w:rsidRPr="00C72AE8" w:rsidRDefault="00AC6576" w:rsidP="000E1258">
            <w:pPr>
              <w:pStyle w:val="Inhoud"/>
            </w:pPr>
            <w:proofErr w:type="spellStart"/>
            <w:r w:rsidRPr="0001204F">
              <w:rPr>
                <w:color w:val="FFFFFF" w:themeColor="background1"/>
              </w:rPr>
              <w:t>Purple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BB5C386" w14:textId="77777777" w:rsidR="00AC6576" w:rsidRPr="00C72AE8" w:rsidRDefault="00AC6576" w:rsidP="000E1258">
            <w:pPr>
              <w:pStyle w:val="Inhoud"/>
            </w:pPr>
            <w:proofErr w:type="spellStart"/>
            <w:r w:rsidRPr="00C72AE8">
              <w:t>Normal</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1A9B2F" w14:textId="77777777" w:rsidR="00AC6576" w:rsidRPr="00C72AE8" w:rsidRDefault="00AC6576" w:rsidP="000E1258">
            <w:pPr>
              <w:pStyle w:val="Inhoud"/>
            </w:pPr>
            <w:proofErr w:type="spellStart"/>
            <w:r w:rsidRPr="00C72AE8">
              <w:t>Offensive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2C03A0F" w14:textId="77777777" w:rsidR="00AC6576" w:rsidRPr="00C72AE8" w:rsidRDefault="00AC6576" w:rsidP="000E1258">
            <w:pPr>
              <w:pStyle w:val="Inhoud"/>
            </w:pPr>
            <w:proofErr w:type="spellStart"/>
            <w:r w:rsidRPr="00C72AE8">
              <w:t>Normal</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3801F14" w14:textId="77777777" w:rsidR="00AC6576" w:rsidRPr="00C72AE8" w:rsidRDefault="00AC6576" w:rsidP="000E1258">
            <w:pPr>
              <w:pStyle w:val="Inhoud"/>
            </w:pPr>
            <w:proofErr w:type="spellStart"/>
            <w:r w:rsidRPr="00C72AE8">
              <w:t>Fast</w:t>
            </w:r>
            <w:proofErr w:type="spellEnd"/>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534FCA3" w14:textId="77777777" w:rsidR="00AC6576" w:rsidRPr="00C72AE8" w:rsidRDefault="00AC6576" w:rsidP="000E1258">
            <w:pPr>
              <w:pStyle w:val="Inhoud"/>
            </w:pPr>
            <w:r w:rsidRPr="00C72AE8">
              <w:t>1</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CCCBFCC" w14:textId="77777777" w:rsidR="00AC6576" w:rsidRPr="00C72AE8" w:rsidRDefault="00AC6576" w:rsidP="000E1258">
            <w:pPr>
              <w:pStyle w:val="Inhoud"/>
            </w:pPr>
            <w:r w:rsidRPr="00C72AE8">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5E6D2FE" w14:textId="77777777" w:rsidR="00AC6576" w:rsidRPr="00C72AE8" w:rsidRDefault="00AC6576" w:rsidP="000E1258">
            <w:pPr>
              <w:pStyle w:val="Inhoud"/>
            </w:pPr>
            <w:r w:rsidRPr="00C72AE8">
              <w:t>2</w:t>
            </w:r>
          </w:p>
        </w:tc>
      </w:tr>
      <w:tr w:rsidR="00AC6576" w:rsidRPr="00C72AE8" w14:paraId="3BF63C9B"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E8DAB0"/>
            <w:tcMar>
              <w:top w:w="48" w:type="dxa"/>
              <w:left w:w="48" w:type="dxa"/>
              <w:bottom w:w="48" w:type="dxa"/>
              <w:right w:w="48" w:type="dxa"/>
            </w:tcMar>
            <w:vAlign w:val="center"/>
            <w:hideMark/>
          </w:tcPr>
          <w:p w14:paraId="27FDC6C4" w14:textId="57C510EA" w:rsidR="00AC6576" w:rsidRPr="00C72AE8" w:rsidRDefault="00AC6576" w:rsidP="000E1258">
            <w:pPr>
              <w:pStyle w:val="Inhoud"/>
            </w:pPr>
            <w:r w:rsidRPr="00C72AE8">
              <w:t>White*</w:t>
            </w:r>
            <w:r w:rsidR="00D45C65">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4D47603" w14:textId="77777777" w:rsidR="00AC6576" w:rsidRPr="00C72AE8" w:rsidRDefault="00AC6576" w:rsidP="000E1258">
            <w:pPr>
              <w:pStyle w:val="Inhoud"/>
            </w:pPr>
            <w:r w:rsidRPr="00C72AE8">
              <w:t>Slow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5C01CEB" w14:textId="77777777" w:rsidR="00AC6576" w:rsidRPr="00C72AE8" w:rsidRDefault="00AC6576" w:rsidP="000E1258">
            <w:pPr>
              <w:pStyle w:val="Inhoud"/>
            </w:pPr>
            <w:proofErr w:type="spellStart"/>
            <w:r w:rsidRPr="00C72AE8">
              <w:t>Offensive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6223651" w14:textId="77777777" w:rsidR="00AC6576" w:rsidRPr="00C72AE8" w:rsidRDefault="00AC6576" w:rsidP="000E1258">
            <w:pPr>
              <w:pStyle w:val="Inhoud"/>
            </w:pPr>
            <w:proofErr w:type="spellStart"/>
            <w:r w:rsidRPr="00C72AE8">
              <w:t>Normal</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98A9E30" w14:textId="77777777" w:rsidR="00AC6576" w:rsidRPr="00C72AE8" w:rsidRDefault="00AC6576" w:rsidP="000E1258">
            <w:pPr>
              <w:pStyle w:val="Inhoud"/>
            </w:pPr>
            <w:proofErr w:type="spellStart"/>
            <w:r w:rsidRPr="00C72AE8">
              <w:t>Fast</w:t>
            </w:r>
            <w:proofErr w:type="spellEnd"/>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E36C55" w14:textId="77777777" w:rsidR="00AC6576" w:rsidRPr="00C72AE8" w:rsidRDefault="00AC6576" w:rsidP="000E1258">
            <w:pPr>
              <w:pStyle w:val="Inhoud"/>
            </w:pPr>
            <w:r w:rsidRPr="00C72AE8">
              <w:t>1</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BFCB00" w14:textId="77777777" w:rsidR="00AC6576" w:rsidRPr="00C72AE8" w:rsidRDefault="00AC6576" w:rsidP="000E1258">
            <w:pPr>
              <w:pStyle w:val="Inhoud"/>
            </w:pPr>
            <w:r w:rsidRPr="00C72AE8">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DB9BD7" w14:textId="77777777" w:rsidR="00AC6576" w:rsidRPr="00C72AE8" w:rsidRDefault="00AC6576" w:rsidP="000E1258">
            <w:pPr>
              <w:pStyle w:val="Inhoud"/>
            </w:pPr>
            <w:r w:rsidRPr="00C72AE8">
              <w:t>2</w:t>
            </w:r>
          </w:p>
        </w:tc>
      </w:tr>
      <w:tr w:rsidR="00AC6576" w:rsidRPr="00C72AE8" w14:paraId="69874EBF" w14:textId="77777777" w:rsidTr="0001204F">
        <w:tc>
          <w:tcPr>
            <w:tcW w:w="0" w:type="auto"/>
            <w:tcBorders>
              <w:top w:val="single" w:sz="6" w:space="0" w:color="AAAAAA"/>
              <w:left w:val="single" w:sz="6" w:space="0" w:color="AAAAAA"/>
              <w:bottom w:val="single" w:sz="6" w:space="0" w:color="AAAAAA"/>
              <w:right w:val="single" w:sz="6" w:space="0" w:color="AAAAAA"/>
            </w:tcBorders>
            <w:shd w:val="clear" w:color="auto" w:fill="372F27"/>
            <w:tcMar>
              <w:top w:w="48" w:type="dxa"/>
              <w:left w:w="48" w:type="dxa"/>
              <w:bottom w:w="48" w:type="dxa"/>
              <w:right w:w="48" w:type="dxa"/>
            </w:tcMar>
            <w:vAlign w:val="center"/>
            <w:hideMark/>
          </w:tcPr>
          <w:p w14:paraId="707FD44E" w14:textId="77777777" w:rsidR="00AC6576" w:rsidRPr="0001204F" w:rsidRDefault="00AC6576" w:rsidP="000E1258">
            <w:pPr>
              <w:pStyle w:val="Inhoud"/>
              <w:rPr>
                <w:color w:val="FFFFFF" w:themeColor="background1"/>
              </w:rPr>
            </w:pPr>
            <w:r w:rsidRPr="0001204F">
              <w:rPr>
                <w:color w:val="FFFFFF" w:themeColor="background1"/>
              </w:rPr>
              <w:t>Black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9C3DFB" w14:textId="77777777" w:rsidR="00AC6576" w:rsidRPr="00C72AE8" w:rsidRDefault="00AC6576" w:rsidP="000E1258">
            <w:pPr>
              <w:pStyle w:val="Inhoud"/>
            </w:pPr>
            <w:proofErr w:type="spellStart"/>
            <w:r w:rsidRPr="00C72AE8">
              <w:t>Fast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02CC61" w14:textId="77777777" w:rsidR="00AC6576" w:rsidRPr="00C72AE8" w:rsidRDefault="00AC6576" w:rsidP="000E1258">
            <w:pPr>
              <w:pStyle w:val="Inhoud"/>
            </w:pPr>
            <w:proofErr w:type="spellStart"/>
            <w:r w:rsidRPr="00C72AE8">
              <w:t>Offensive</w:t>
            </w:r>
            <w:proofErr w:type="spellEnd"/>
          </w:p>
        </w:tc>
        <w:tc>
          <w:tcPr>
            <w:tcW w:w="12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C678B5D" w14:textId="77777777" w:rsidR="00AC6576" w:rsidRPr="00C72AE8" w:rsidRDefault="00AC6576" w:rsidP="000E1258">
            <w:pPr>
              <w:pStyle w:val="Inhoud"/>
            </w:pPr>
            <w:proofErr w:type="spellStart"/>
            <w:r w:rsidRPr="00C72AE8">
              <w:t>Fast</w:t>
            </w:r>
            <w:proofErr w:type="spellEnd"/>
          </w:p>
        </w:tc>
        <w:tc>
          <w:tcPr>
            <w:tcW w:w="1463" w:type="dxa"/>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B5A5ECE" w14:textId="77777777" w:rsidR="00AC6576" w:rsidRPr="00C72AE8" w:rsidRDefault="00AC6576" w:rsidP="000E1258">
            <w:pPr>
              <w:pStyle w:val="Inhoud"/>
            </w:pPr>
            <w:proofErr w:type="spellStart"/>
            <w:r w:rsidRPr="00C72AE8">
              <w:t>Fast</w:t>
            </w:r>
            <w:proofErr w:type="spellEnd"/>
          </w:p>
        </w:tc>
        <w:tc>
          <w:tcPr>
            <w:tcW w:w="1295"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4F3CD97" w14:textId="77777777" w:rsidR="00AC6576" w:rsidRPr="00C72AE8" w:rsidRDefault="00AC6576" w:rsidP="000E1258">
            <w:pPr>
              <w:pStyle w:val="Inhoud"/>
            </w:pPr>
            <w:r w:rsidRPr="00C72AE8">
              <w:t>-</w:t>
            </w:r>
          </w:p>
        </w:tc>
        <w:tc>
          <w:tcPr>
            <w:tcW w:w="152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230201" w14:textId="77777777" w:rsidR="00AC6576" w:rsidRPr="00C72AE8" w:rsidRDefault="00AC6576" w:rsidP="000E1258">
            <w:pPr>
              <w:pStyle w:val="Inhoud"/>
            </w:pPr>
            <w:r w:rsidRPr="00C72AE8">
              <w:t>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10CCA2" w14:textId="77777777" w:rsidR="00AC6576" w:rsidRPr="00C72AE8" w:rsidRDefault="00AC6576" w:rsidP="000E1258">
            <w:pPr>
              <w:pStyle w:val="Inhoud"/>
            </w:pPr>
            <w:r w:rsidRPr="00C72AE8">
              <w:t>2</w:t>
            </w:r>
          </w:p>
        </w:tc>
      </w:tr>
    </w:tbl>
    <w:p w14:paraId="52980979" w14:textId="27B1AD8A" w:rsidR="000E1258" w:rsidRPr="00C72AE8" w:rsidRDefault="000E1258">
      <w:pPr>
        <w:pStyle w:val="Bijschrift"/>
      </w:pPr>
      <w:bookmarkStart w:id="5" w:name="_Toc35275509"/>
      <w:r w:rsidRPr="00C72AE8">
        <w:t xml:space="preserve">Figuur </w:t>
      </w:r>
      <w:fldSimple w:instr=" SEQ Figuur \* ARABIC ">
        <w:r w:rsidR="0080303C">
          <w:rPr>
            <w:noProof/>
          </w:rPr>
          <w:t>1</w:t>
        </w:r>
      </w:fldSimple>
      <w:r w:rsidRPr="00C72AE8">
        <w:t xml:space="preserve">: </w:t>
      </w:r>
      <w:r w:rsidR="0057212A" w:rsidRPr="00C72AE8">
        <w:t>I</w:t>
      </w:r>
      <w:r w:rsidRPr="00C72AE8">
        <w:t>nfo over vijanden</w:t>
      </w:r>
      <w:r w:rsidR="009F6C09" w:rsidRPr="00C72AE8">
        <w:t xml:space="preserve"> </w:t>
      </w:r>
      <w:sdt>
        <w:sdtPr>
          <w:id w:val="-11469615"/>
          <w:citation/>
        </w:sdtPr>
        <w:sdtEndPr/>
        <w:sdtContent>
          <w:r w:rsidR="009F6C09" w:rsidRPr="00C72AE8">
            <w:fldChar w:fldCharType="begin"/>
          </w:r>
          <w:r w:rsidR="009F6C09" w:rsidRPr="00C72AE8">
            <w:instrText xml:space="preserve"> CITATION Onb19 \l 2057 </w:instrText>
          </w:r>
          <w:r w:rsidR="009F6C09" w:rsidRPr="00C72AE8">
            <w:fldChar w:fldCharType="separate"/>
          </w:r>
          <w:r w:rsidR="0080303C">
            <w:rPr>
              <w:noProof/>
            </w:rPr>
            <w:t>(Onbekend, 2019)</w:t>
          </w:r>
          <w:r w:rsidR="009F6C09" w:rsidRPr="00C72AE8">
            <w:fldChar w:fldCharType="end"/>
          </w:r>
        </w:sdtContent>
      </w:sdt>
      <w:bookmarkEnd w:id="5"/>
    </w:p>
    <w:p w14:paraId="43E6253D" w14:textId="0ADA3260" w:rsidR="00A6697B" w:rsidRPr="003036FD" w:rsidRDefault="00A550DA" w:rsidP="000E1258">
      <w:pPr>
        <w:pStyle w:val="Inhoud"/>
        <w:rPr>
          <w:lang w:val="en-GB"/>
        </w:rPr>
      </w:pPr>
      <w:r w:rsidRPr="003036FD">
        <w:rPr>
          <w:lang w:val="en-GB"/>
        </w:rPr>
        <w:t>“</w:t>
      </w:r>
      <w:r w:rsidR="00A6697B" w:rsidRPr="003036FD">
        <w:rPr>
          <w:lang w:val="en-GB"/>
        </w:rPr>
        <w:t>Notes</w:t>
      </w:r>
    </w:p>
    <w:p w14:paraId="6F2F77EA" w14:textId="61FB5CD2" w:rsidR="00A6697B" w:rsidRPr="00D45C65" w:rsidRDefault="003036FD" w:rsidP="003036FD">
      <w:pPr>
        <w:pStyle w:val="Inhoud"/>
        <w:rPr>
          <w:lang w:val="en-GB"/>
        </w:rPr>
      </w:pPr>
      <w:r>
        <w:rPr>
          <w:lang w:val="en-GB"/>
        </w:rPr>
        <w:t xml:space="preserve">* </w:t>
      </w:r>
      <w:r w:rsidR="00A6697B" w:rsidRPr="00D45C65">
        <w:rPr>
          <w:lang w:val="en-GB"/>
        </w:rPr>
        <w:t>The yellow tank deploys mines at a noticeably faster rate in comparison to other mine-deploying tanks. Their tendency to try attack the player this way also lends to them being somewhat careless in the midst of bullet fire.</w:t>
      </w:r>
    </w:p>
    <w:p w14:paraId="0B183549" w14:textId="602F5F7A" w:rsidR="00A6697B" w:rsidRPr="002964A7" w:rsidRDefault="00D45C65" w:rsidP="003036FD">
      <w:pPr>
        <w:pStyle w:val="Inhoud"/>
      </w:pPr>
      <w:r>
        <w:rPr>
          <w:lang w:val="en-GB"/>
        </w:rPr>
        <w:t>**</w:t>
      </w:r>
      <w:r w:rsidR="003036FD">
        <w:rPr>
          <w:lang w:val="en-GB"/>
        </w:rPr>
        <w:t xml:space="preserve"> </w:t>
      </w:r>
      <w:r w:rsidR="00A6697B" w:rsidRPr="00D45C65">
        <w:rPr>
          <w:lang w:val="en-GB"/>
        </w:rPr>
        <w:t xml:space="preserve">The white tank has a special property that it turns invisible as the mission begins. </w:t>
      </w:r>
      <w:proofErr w:type="spellStart"/>
      <w:r w:rsidR="00A6697B" w:rsidRPr="002964A7">
        <w:t>Its</w:t>
      </w:r>
      <w:proofErr w:type="spellEnd"/>
      <w:r w:rsidR="00A6697B" w:rsidRPr="002964A7">
        <w:t xml:space="preserve"> tracks </w:t>
      </w:r>
      <w:proofErr w:type="spellStart"/>
      <w:r w:rsidR="00A6697B" w:rsidRPr="002964A7">
        <w:t>remain</w:t>
      </w:r>
      <w:proofErr w:type="spellEnd"/>
      <w:r w:rsidR="00A6697B" w:rsidRPr="002964A7">
        <w:t xml:space="preserve"> </w:t>
      </w:r>
      <w:proofErr w:type="spellStart"/>
      <w:r w:rsidR="00A6697B" w:rsidRPr="002964A7">
        <w:t>visible</w:t>
      </w:r>
      <w:proofErr w:type="spellEnd"/>
      <w:r w:rsidR="00A6697B" w:rsidRPr="002964A7">
        <w:t>.</w:t>
      </w:r>
      <w:r w:rsidR="00A550DA" w:rsidRPr="002964A7">
        <w:t>”</w:t>
      </w:r>
      <w:sdt>
        <w:sdtPr>
          <w:id w:val="845282623"/>
          <w:citation/>
        </w:sdtPr>
        <w:sdtEndPr/>
        <w:sdtContent>
          <w:r w:rsidR="009F6C09" w:rsidRPr="00C72AE8">
            <w:fldChar w:fldCharType="begin"/>
          </w:r>
          <w:r w:rsidR="009F6C09" w:rsidRPr="002964A7">
            <w:instrText xml:space="preserve"> CITATION Onb19 \l 2057 </w:instrText>
          </w:r>
          <w:r w:rsidR="009F6C09" w:rsidRPr="00C72AE8">
            <w:fldChar w:fldCharType="separate"/>
          </w:r>
          <w:r w:rsidR="0080303C">
            <w:rPr>
              <w:noProof/>
            </w:rPr>
            <w:t xml:space="preserve"> (Onbekend, 2019)</w:t>
          </w:r>
          <w:r w:rsidR="009F6C09" w:rsidRPr="00C72AE8">
            <w:fldChar w:fldCharType="end"/>
          </w:r>
        </w:sdtContent>
      </w:sdt>
    </w:p>
    <w:p w14:paraId="44EF4D75" w14:textId="77777777" w:rsidR="00E61708" w:rsidRPr="002964A7" w:rsidRDefault="00E61708" w:rsidP="00E61708">
      <w:pPr>
        <w:pStyle w:val="Inhoud"/>
      </w:pPr>
    </w:p>
    <w:p w14:paraId="05C7E338" w14:textId="6FD4FD40" w:rsidR="00E61708" w:rsidRPr="00C72AE8" w:rsidRDefault="00E61708" w:rsidP="00E61708">
      <w:pPr>
        <w:pStyle w:val="Kop2"/>
      </w:pPr>
      <w:bookmarkStart w:id="6" w:name="_Toc41045135"/>
      <w:r w:rsidRPr="00C72AE8">
        <w:t xml:space="preserve">2.3 </w:t>
      </w:r>
      <w:r w:rsidR="00D45C65">
        <w:t>R</w:t>
      </w:r>
      <w:r w:rsidR="000D3EE1" w:rsidRPr="00C72AE8">
        <w:t>aketten</w:t>
      </w:r>
      <w:r w:rsidRPr="00C72AE8">
        <w:t xml:space="preserve"> en bommen</w:t>
      </w:r>
      <w:bookmarkEnd w:id="6"/>
    </w:p>
    <w:p w14:paraId="1D626E76" w14:textId="425CA022" w:rsidR="00E61708" w:rsidRPr="00C72AE8" w:rsidRDefault="000D3EE1" w:rsidP="00E61708">
      <w:pPr>
        <w:pStyle w:val="Inhoud"/>
      </w:pPr>
      <w:r w:rsidRPr="00C72AE8">
        <w:t>Raketten</w:t>
      </w:r>
      <w:r w:rsidR="00C04A49" w:rsidRPr="00C72AE8">
        <w:t xml:space="preserve"> en bommen hebben ook hun eigen </w:t>
      </w:r>
      <w:r w:rsidR="00C5562F" w:rsidRPr="00C72AE8">
        <w:t xml:space="preserve">functies. Zo moeten </w:t>
      </w:r>
      <w:r w:rsidRPr="00C72AE8">
        <w:t>raketten</w:t>
      </w:r>
      <w:r w:rsidR="00C5562F" w:rsidRPr="00C72AE8">
        <w:t xml:space="preserve"> na een x aantal keer </w:t>
      </w:r>
      <w:r w:rsidR="008808C0" w:rsidRPr="00C72AE8">
        <w:t xml:space="preserve">de muur raken </w:t>
      </w:r>
      <w:r w:rsidR="007008B1" w:rsidRPr="00C72AE8">
        <w:t>kapotgaan</w:t>
      </w:r>
      <w:r w:rsidR="008808C0" w:rsidRPr="00C72AE8">
        <w:t xml:space="preserve"> en als ze de muur raken </w:t>
      </w:r>
      <w:r w:rsidR="00CE50C2" w:rsidRPr="00C72AE8">
        <w:t xml:space="preserve">met een bepaald aantal graden </w:t>
      </w:r>
      <w:r w:rsidR="00687045" w:rsidRPr="00C72AE8">
        <w:t>terugkaatsen</w:t>
      </w:r>
      <w:r w:rsidR="00CE50C2" w:rsidRPr="00C72AE8">
        <w:t>.</w:t>
      </w:r>
    </w:p>
    <w:p w14:paraId="3C2D45B4" w14:textId="77777777" w:rsidR="0094494C" w:rsidRPr="00C72AE8" w:rsidRDefault="0094494C" w:rsidP="00E61708">
      <w:pPr>
        <w:pStyle w:val="Inhoud"/>
      </w:pPr>
    </w:p>
    <w:p w14:paraId="579CD7C2" w14:textId="20486BA4" w:rsidR="00CE50C2" w:rsidRDefault="00521FB2" w:rsidP="00E61708">
      <w:pPr>
        <w:pStyle w:val="Inhoud"/>
      </w:pPr>
      <w:r w:rsidRPr="00C72AE8">
        <w:t xml:space="preserve">Snelle </w:t>
      </w:r>
      <w:r w:rsidR="000D3EE1" w:rsidRPr="00C72AE8">
        <w:t>raketten</w:t>
      </w:r>
      <w:r w:rsidRPr="00C72AE8">
        <w:t xml:space="preserve"> hebben de zelfde functies als gewone </w:t>
      </w:r>
      <w:r w:rsidR="000D3EE1" w:rsidRPr="00C72AE8">
        <w:t>raketten</w:t>
      </w:r>
      <w:r w:rsidRPr="00C72AE8">
        <w:t xml:space="preserve"> </w:t>
      </w:r>
      <w:r w:rsidR="000D3EE1" w:rsidRPr="00C72AE8">
        <w:t xml:space="preserve">alleen hebben deze een </w:t>
      </w:r>
      <w:r w:rsidR="00F53B7A" w:rsidRPr="00C72AE8">
        <w:t>vlammetje</w:t>
      </w:r>
      <w:r w:rsidR="000D3EE1" w:rsidRPr="00C72AE8">
        <w:t xml:space="preserve"> achter zich aan en gaan dan dus ook extra snel.</w:t>
      </w:r>
      <w:r w:rsidR="003036FD">
        <w:t xml:space="preserve"> </w:t>
      </w:r>
      <w:r w:rsidR="000D3EE1" w:rsidRPr="00C72AE8">
        <w:t>Bomm</w:t>
      </w:r>
      <w:r w:rsidR="005539DE" w:rsidRPr="00C72AE8">
        <w:t>en moeten na een bepaalde tijd automatisch afgaan</w:t>
      </w:r>
      <w:r w:rsidR="00F06F3E" w:rsidRPr="00C72AE8">
        <w:t xml:space="preserve"> of</w:t>
      </w:r>
      <w:r w:rsidR="005539DE" w:rsidRPr="00C72AE8">
        <w:t xml:space="preserve"> als ertegen aange</w:t>
      </w:r>
      <w:r w:rsidR="00CD0B41" w:rsidRPr="00C72AE8">
        <w:t>schoten wordt</w:t>
      </w:r>
      <w:r w:rsidR="00F06F3E" w:rsidRPr="00C72AE8">
        <w:t>.</w:t>
      </w:r>
    </w:p>
    <w:p w14:paraId="15563185" w14:textId="77777777" w:rsidR="00DD24B7" w:rsidRPr="00C72AE8" w:rsidRDefault="00DD24B7" w:rsidP="00E61708">
      <w:pPr>
        <w:pStyle w:val="Inhoud"/>
      </w:pPr>
    </w:p>
    <w:p w14:paraId="558DA5E3" w14:textId="1AB2AB7B" w:rsidR="00E61708" w:rsidRPr="00C72AE8" w:rsidRDefault="00E61708" w:rsidP="00E61708">
      <w:pPr>
        <w:pStyle w:val="Kop2"/>
      </w:pPr>
      <w:bookmarkStart w:id="7" w:name="_Toc41045136"/>
      <w:r w:rsidRPr="00C72AE8">
        <w:t xml:space="preserve">2.4 </w:t>
      </w:r>
      <w:r w:rsidR="00D45C65">
        <w:t>B</w:t>
      </w:r>
      <w:r w:rsidR="00727E8D" w:rsidRPr="00C72AE8">
        <w:t>lokken</w:t>
      </w:r>
      <w:bookmarkEnd w:id="7"/>
    </w:p>
    <w:p w14:paraId="338A8AA4" w14:textId="684BFCF6" w:rsidR="00641650" w:rsidRPr="00C72AE8" w:rsidRDefault="0094494C" w:rsidP="004F2E31">
      <w:pPr>
        <w:pStyle w:val="Inhoud"/>
      </w:pPr>
      <w:r w:rsidRPr="00C72AE8">
        <w:t>In het spel zijn verschillende blokken</w:t>
      </w:r>
      <w:r w:rsidR="00641650" w:rsidRPr="00C72AE8">
        <w:t xml:space="preserve"> hier onder opgesomd:</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2260"/>
        <w:gridCol w:w="993"/>
        <w:gridCol w:w="1984"/>
        <w:gridCol w:w="2268"/>
      </w:tblGrid>
      <w:tr w:rsidR="00770272" w:rsidRPr="00C72AE8" w14:paraId="1ADF5739" w14:textId="77777777" w:rsidTr="00FE57B7">
        <w:tc>
          <w:tcPr>
            <w:tcW w:w="2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64F58D3E" w14:textId="667AFE0C" w:rsidR="00770272" w:rsidRPr="00C72AE8" w:rsidRDefault="00770272" w:rsidP="00C05D4F">
            <w:pPr>
              <w:pStyle w:val="Inhoud"/>
            </w:pPr>
            <w:r w:rsidRPr="00C72AE8">
              <w:t>Naam</w:t>
            </w:r>
          </w:p>
        </w:tc>
        <w:tc>
          <w:tcPr>
            <w:tcW w:w="993"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B38714B" w14:textId="0D3680EE" w:rsidR="00770272" w:rsidRPr="00C72AE8" w:rsidRDefault="00770272" w:rsidP="00C05D4F">
            <w:pPr>
              <w:pStyle w:val="Inhoud"/>
            </w:pPr>
            <w:r w:rsidRPr="00C72AE8">
              <w:t>Solide</w:t>
            </w:r>
          </w:p>
        </w:tc>
        <w:tc>
          <w:tcPr>
            <w:tcW w:w="198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F5F280E" w14:textId="1AB0D3E0" w:rsidR="00770272" w:rsidRPr="00C72AE8" w:rsidRDefault="00770272" w:rsidP="00C05D4F">
            <w:pPr>
              <w:pStyle w:val="Inhoud"/>
            </w:pPr>
            <w:r w:rsidRPr="00C72AE8">
              <w:t>Breekbaar</w:t>
            </w:r>
          </w:p>
        </w:tc>
        <w:tc>
          <w:tcPr>
            <w:tcW w:w="2268"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0908AD0" w14:textId="0A11B138" w:rsidR="00770272" w:rsidRPr="00C72AE8" w:rsidRDefault="00770272" w:rsidP="00C05D4F">
            <w:pPr>
              <w:pStyle w:val="Inhoud"/>
            </w:pPr>
            <w:proofErr w:type="spellStart"/>
            <w:r w:rsidRPr="00C72AE8">
              <w:t>Doorschietbaar</w:t>
            </w:r>
            <w:proofErr w:type="spellEnd"/>
          </w:p>
        </w:tc>
      </w:tr>
      <w:tr w:rsidR="00770272" w:rsidRPr="00C72AE8" w14:paraId="5B7DEF7E" w14:textId="77777777" w:rsidTr="00FE57B7">
        <w:tc>
          <w:tcPr>
            <w:tcW w:w="2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521EC12" w14:textId="1C4CCCB5" w:rsidR="00770272" w:rsidRPr="00C72AE8" w:rsidRDefault="00770272" w:rsidP="00C05D4F">
            <w:pPr>
              <w:pStyle w:val="Inhoud"/>
            </w:pPr>
            <w:r w:rsidRPr="00C72AE8">
              <w:t>Solid block</w:t>
            </w:r>
          </w:p>
        </w:tc>
        <w:tc>
          <w:tcPr>
            <w:tcW w:w="99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6A1129" w14:textId="10778603" w:rsidR="00770272" w:rsidRPr="00C72AE8" w:rsidRDefault="00770272" w:rsidP="00C05D4F">
            <w:pPr>
              <w:pStyle w:val="Inhoud"/>
            </w:pPr>
            <w:r w:rsidRPr="00C72AE8">
              <w:t>Ja</w:t>
            </w:r>
          </w:p>
        </w:tc>
        <w:tc>
          <w:tcPr>
            <w:tcW w:w="198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D210239" w14:textId="23F874F1" w:rsidR="00770272" w:rsidRPr="00C72AE8" w:rsidRDefault="00770272" w:rsidP="00C05D4F">
            <w:pPr>
              <w:pStyle w:val="Inhoud"/>
            </w:pPr>
            <w:r w:rsidRPr="00C72AE8">
              <w:t>Nee</w:t>
            </w:r>
          </w:p>
        </w:tc>
        <w:tc>
          <w:tcPr>
            <w:tcW w:w="226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65F249E" w14:textId="5828C286" w:rsidR="00770272" w:rsidRPr="00C72AE8" w:rsidRDefault="00770272" w:rsidP="00C05D4F">
            <w:pPr>
              <w:pStyle w:val="Inhoud"/>
            </w:pPr>
            <w:r w:rsidRPr="00C72AE8">
              <w:t>Nee</w:t>
            </w:r>
          </w:p>
        </w:tc>
      </w:tr>
      <w:tr w:rsidR="00770272" w:rsidRPr="00C72AE8" w14:paraId="1007D928" w14:textId="77777777" w:rsidTr="00FE57B7">
        <w:tc>
          <w:tcPr>
            <w:tcW w:w="2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9598D1E" w14:textId="40AA9544" w:rsidR="00770272" w:rsidRPr="00C72AE8" w:rsidRDefault="00770272" w:rsidP="00C05D4F">
            <w:pPr>
              <w:pStyle w:val="Inhoud"/>
            </w:pPr>
            <w:proofErr w:type="spellStart"/>
            <w:r w:rsidRPr="00C72AE8">
              <w:t>Breakable</w:t>
            </w:r>
            <w:proofErr w:type="spellEnd"/>
            <w:r w:rsidRPr="00C72AE8">
              <w:t xml:space="preserve"> block</w:t>
            </w:r>
          </w:p>
        </w:tc>
        <w:tc>
          <w:tcPr>
            <w:tcW w:w="99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87714B" w14:textId="4715E78F" w:rsidR="00770272" w:rsidRPr="00C72AE8" w:rsidRDefault="00770272" w:rsidP="00C05D4F">
            <w:pPr>
              <w:pStyle w:val="Inhoud"/>
            </w:pPr>
            <w:r w:rsidRPr="00C72AE8">
              <w:t>Ja</w:t>
            </w:r>
          </w:p>
        </w:tc>
        <w:tc>
          <w:tcPr>
            <w:tcW w:w="198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6122955" w14:textId="36EC5285" w:rsidR="00770272" w:rsidRPr="00C72AE8" w:rsidRDefault="00770272" w:rsidP="00C05D4F">
            <w:pPr>
              <w:pStyle w:val="Inhoud"/>
            </w:pPr>
            <w:r w:rsidRPr="00C72AE8">
              <w:t>Ja</w:t>
            </w:r>
          </w:p>
        </w:tc>
        <w:tc>
          <w:tcPr>
            <w:tcW w:w="226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C8689D" w14:textId="6265CE23" w:rsidR="00770272" w:rsidRPr="00C72AE8" w:rsidRDefault="00770272" w:rsidP="00C05D4F">
            <w:pPr>
              <w:pStyle w:val="Inhoud"/>
            </w:pPr>
            <w:r w:rsidRPr="00C72AE8">
              <w:t>Nee*</w:t>
            </w:r>
          </w:p>
        </w:tc>
      </w:tr>
      <w:tr w:rsidR="00FE57B7" w:rsidRPr="00C72AE8" w14:paraId="60DAB28A" w14:textId="77777777" w:rsidTr="00FE57B7">
        <w:tc>
          <w:tcPr>
            <w:tcW w:w="2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14:paraId="5C12C9E0" w14:textId="3920EE7A" w:rsidR="00FE57B7" w:rsidRPr="00C72AE8" w:rsidRDefault="00FE57B7" w:rsidP="00C05D4F">
            <w:pPr>
              <w:pStyle w:val="Inhoud"/>
            </w:pPr>
            <w:r w:rsidRPr="00C72AE8">
              <w:t>Hole</w:t>
            </w:r>
          </w:p>
        </w:tc>
        <w:tc>
          <w:tcPr>
            <w:tcW w:w="993"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14:paraId="57D78CFC" w14:textId="52E6690B" w:rsidR="00FE57B7" w:rsidRPr="00C72AE8" w:rsidRDefault="007C53B6" w:rsidP="00C05D4F">
            <w:pPr>
              <w:pStyle w:val="Inhoud"/>
            </w:pPr>
            <w:r w:rsidRPr="00C72AE8">
              <w:t>Ja **</w:t>
            </w:r>
          </w:p>
        </w:tc>
        <w:tc>
          <w:tcPr>
            <w:tcW w:w="198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14:paraId="03488DFF" w14:textId="5D7CCD77" w:rsidR="00FE57B7" w:rsidRPr="00C72AE8" w:rsidRDefault="00814FEA" w:rsidP="00C05D4F">
            <w:pPr>
              <w:pStyle w:val="Inhoud"/>
            </w:pPr>
            <w:r w:rsidRPr="00C72AE8">
              <w:t>Nee</w:t>
            </w:r>
          </w:p>
        </w:tc>
        <w:tc>
          <w:tcPr>
            <w:tcW w:w="2268"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tcPr>
          <w:p w14:paraId="117C1913" w14:textId="5F1ED279" w:rsidR="00FE57B7" w:rsidRPr="00C72AE8" w:rsidRDefault="00FE57B7" w:rsidP="00F06F3E">
            <w:pPr>
              <w:pStyle w:val="Inhoud"/>
              <w:keepNext/>
            </w:pPr>
            <w:r w:rsidRPr="00C72AE8">
              <w:t>Ja</w:t>
            </w:r>
          </w:p>
        </w:tc>
      </w:tr>
    </w:tbl>
    <w:p w14:paraId="36EB83B0" w14:textId="3C27A497" w:rsidR="00641650" w:rsidRPr="00C72AE8" w:rsidRDefault="00F06F3E" w:rsidP="00F06F3E">
      <w:pPr>
        <w:pStyle w:val="Bijschrift"/>
      </w:pPr>
      <w:bookmarkStart w:id="8" w:name="_Toc35275510"/>
      <w:r w:rsidRPr="00C72AE8">
        <w:t xml:space="preserve">Figuur </w:t>
      </w:r>
      <w:fldSimple w:instr=" SEQ Figuur \* ARABIC ">
        <w:r w:rsidR="0080303C">
          <w:rPr>
            <w:noProof/>
          </w:rPr>
          <w:t>2</w:t>
        </w:r>
      </w:fldSimple>
      <w:r w:rsidRPr="00C72AE8">
        <w:t xml:space="preserve">: </w:t>
      </w:r>
      <w:r w:rsidR="0057212A" w:rsidRPr="00C72AE8">
        <w:t>I</w:t>
      </w:r>
      <w:r w:rsidRPr="00C72AE8">
        <w:t>nfo over de blokken</w:t>
      </w:r>
      <w:bookmarkEnd w:id="8"/>
    </w:p>
    <w:p w14:paraId="71939ADD" w14:textId="41B767D5" w:rsidR="00495AB0" w:rsidRPr="00C72AE8" w:rsidRDefault="007C53B6" w:rsidP="003036FD">
      <w:pPr>
        <w:pStyle w:val="Inhoud"/>
      </w:pPr>
      <w:r w:rsidRPr="00C72AE8">
        <w:lastRenderedPageBreak/>
        <w:t xml:space="preserve">* </w:t>
      </w:r>
      <w:r w:rsidR="008A0122" w:rsidRPr="00C72AE8">
        <w:t xml:space="preserve">Behalve als </w:t>
      </w:r>
      <w:r w:rsidR="00E4786C" w:rsidRPr="00C72AE8">
        <w:t xml:space="preserve">het blok gebroken is, dan wordt het </w:t>
      </w:r>
      <w:r w:rsidR="00FE57B7" w:rsidRPr="00C72AE8">
        <w:t>vervangen</w:t>
      </w:r>
      <w:r w:rsidR="00E4786C" w:rsidRPr="00C72AE8">
        <w:t xml:space="preserve"> door een lucht blok</w:t>
      </w:r>
      <w:r w:rsidRPr="00C72AE8">
        <w:t>.</w:t>
      </w:r>
    </w:p>
    <w:p w14:paraId="7A92EFA4" w14:textId="0CBCD8E6" w:rsidR="00DD24B7" w:rsidRDefault="007C53B6" w:rsidP="003036FD">
      <w:pPr>
        <w:pStyle w:val="Inhoud"/>
      </w:pPr>
      <w:r w:rsidRPr="00C72AE8">
        <w:t xml:space="preserve">** Is doorzichtig maar kan wel doorheen geschoten worden </w:t>
      </w:r>
    </w:p>
    <w:p w14:paraId="43D9B995" w14:textId="77777777" w:rsidR="00DD24B7" w:rsidRDefault="00DD24B7">
      <w:pPr>
        <w:spacing w:after="200"/>
        <w:rPr>
          <w:b w:val="0"/>
        </w:rPr>
      </w:pPr>
      <w:r>
        <w:br w:type="page"/>
      </w:r>
    </w:p>
    <w:p w14:paraId="732FEFD0" w14:textId="65DC3200" w:rsidR="000C477D" w:rsidRPr="00C72AE8" w:rsidRDefault="004104A6" w:rsidP="003036FD">
      <w:pPr>
        <w:pStyle w:val="Kop1"/>
      </w:pPr>
      <w:bookmarkStart w:id="9" w:name="_Toc41045137"/>
      <w:r w:rsidRPr="00C72AE8">
        <w:lastRenderedPageBreak/>
        <w:t>3 Spel doorloop</w:t>
      </w:r>
      <w:bookmarkEnd w:id="9"/>
    </w:p>
    <w:p w14:paraId="6D153B34" w14:textId="2FCEB37E" w:rsidR="000C477D" w:rsidRPr="00C72AE8" w:rsidRDefault="000C477D" w:rsidP="000C477D">
      <w:pPr>
        <w:pStyle w:val="Inhoud"/>
      </w:pPr>
      <w:r w:rsidRPr="00C72AE8">
        <w:t>In dit hoofdstuk bespreken we hoe het begin</w:t>
      </w:r>
      <w:r w:rsidR="00CE5A39" w:rsidRPr="00C72AE8">
        <w:t>,</w:t>
      </w:r>
      <w:r w:rsidRPr="00C72AE8">
        <w:t xml:space="preserve"> het einde </w:t>
      </w:r>
      <w:r w:rsidR="00CE5A39" w:rsidRPr="00C72AE8">
        <w:t>en de dashboard</w:t>
      </w:r>
      <w:r w:rsidRPr="00C72AE8">
        <w:t xml:space="preserve"> van het spel werkt. </w:t>
      </w:r>
    </w:p>
    <w:p w14:paraId="5BEC9FA4" w14:textId="77777777" w:rsidR="000C477D" w:rsidRPr="00C72AE8" w:rsidRDefault="000C477D" w:rsidP="000C477D">
      <w:pPr>
        <w:pStyle w:val="Inhoud"/>
      </w:pPr>
    </w:p>
    <w:p w14:paraId="4DC6C44E" w14:textId="484BD7E7" w:rsidR="000C477D" w:rsidRPr="00C72AE8" w:rsidRDefault="000C477D" w:rsidP="000C477D">
      <w:pPr>
        <w:pStyle w:val="Kop2"/>
      </w:pPr>
      <w:bookmarkStart w:id="10" w:name="_Toc41045138"/>
      <w:r w:rsidRPr="00C72AE8">
        <w:t>3.1 Spelstart</w:t>
      </w:r>
      <w:bookmarkEnd w:id="10"/>
    </w:p>
    <w:p w14:paraId="3ADCAE5F" w14:textId="7AAEBECD" w:rsidR="00F35FD8" w:rsidRPr="00C72AE8" w:rsidRDefault="00B33684" w:rsidP="000C477D">
      <w:pPr>
        <w:pStyle w:val="Inhoud"/>
      </w:pPr>
      <w:r w:rsidRPr="00C72AE8">
        <w:t xml:space="preserve">Wanneer je het </w:t>
      </w:r>
      <w:r w:rsidR="00F55091" w:rsidRPr="00C72AE8">
        <w:t xml:space="preserve">programma start kom je eerst op een begin scherm. </w:t>
      </w:r>
      <w:r w:rsidR="00922575" w:rsidRPr="00C72AE8">
        <w:t xml:space="preserve">Daar kan je de high-score bekijken, </w:t>
      </w:r>
      <w:r w:rsidR="00DA79CF" w:rsidRPr="00C72AE8">
        <w:t>single-</w:t>
      </w:r>
      <w:proofErr w:type="spellStart"/>
      <w:r w:rsidR="00DA79CF" w:rsidRPr="00C72AE8">
        <w:t>player</w:t>
      </w:r>
      <w:proofErr w:type="spellEnd"/>
      <w:r w:rsidR="00DA79CF" w:rsidRPr="00C72AE8">
        <w:t xml:space="preserve"> starten, </w:t>
      </w:r>
      <w:proofErr w:type="spellStart"/>
      <w:r w:rsidR="00DA79CF" w:rsidRPr="00C72AE8">
        <w:t>multi-p</w:t>
      </w:r>
      <w:r w:rsidR="001C107B" w:rsidRPr="00C72AE8">
        <w:t>l</w:t>
      </w:r>
      <w:r w:rsidR="00DA79CF" w:rsidRPr="00C72AE8">
        <w:t>ayer</w:t>
      </w:r>
      <w:proofErr w:type="spellEnd"/>
      <w:r w:rsidR="00DA79CF" w:rsidRPr="00C72AE8">
        <w:t xml:space="preserve"> starten en het spel weer afsluiten.</w:t>
      </w:r>
      <w:r w:rsidR="00F35FD8">
        <w:t xml:space="preserve"> (Voor meer info zie hoofdstuk ‘</w:t>
      </w:r>
      <w:r w:rsidR="00F35FD8" w:rsidRPr="00F35FD8">
        <w:t xml:space="preserve">5.0 Low </w:t>
      </w:r>
      <w:proofErr w:type="spellStart"/>
      <w:r w:rsidR="00F35FD8" w:rsidRPr="00F35FD8">
        <w:t>fidelity</w:t>
      </w:r>
      <w:proofErr w:type="spellEnd"/>
      <w:r w:rsidR="00F35FD8" w:rsidRPr="00F35FD8">
        <w:t xml:space="preserve"> scherm schetsen</w:t>
      </w:r>
      <w:r w:rsidR="00F35FD8">
        <w:t>’)</w:t>
      </w:r>
    </w:p>
    <w:p w14:paraId="020320A1" w14:textId="77777777" w:rsidR="002C7D87" w:rsidRPr="00C72AE8" w:rsidRDefault="002C7D87" w:rsidP="000C477D">
      <w:pPr>
        <w:pStyle w:val="Inhoud"/>
      </w:pPr>
    </w:p>
    <w:p w14:paraId="504CA127" w14:textId="5B655206" w:rsidR="00F35FD8" w:rsidRDefault="00DA79CF" w:rsidP="000C477D">
      <w:pPr>
        <w:pStyle w:val="Inhoud"/>
      </w:pPr>
      <w:r w:rsidRPr="00C72AE8">
        <w:t xml:space="preserve">Je start het spel met 3 levens. Deze levens kunnen na voltooien van bepaalde levels </w:t>
      </w:r>
      <w:r w:rsidR="002D7B27" w:rsidRPr="00C72AE8">
        <w:t>weer worden bij gevuld. Zodra je geen levens meer hebt wordt je door gestuurd naar het spel einde.</w:t>
      </w:r>
    </w:p>
    <w:p w14:paraId="74A92B1C" w14:textId="77777777" w:rsidR="00F35FD8" w:rsidRPr="00C72AE8" w:rsidRDefault="00F35FD8" w:rsidP="000C477D">
      <w:pPr>
        <w:pStyle w:val="Inhoud"/>
      </w:pPr>
    </w:p>
    <w:p w14:paraId="048C972D" w14:textId="20A68772" w:rsidR="002D7B27" w:rsidRPr="00C72AE8" w:rsidRDefault="000C477D" w:rsidP="000C477D">
      <w:pPr>
        <w:pStyle w:val="Kop2"/>
      </w:pPr>
      <w:bookmarkStart w:id="11" w:name="_Toc35270595"/>
      <w:bookmarkStart w:id="12" w:name="_Toc41045139"/>
      <w:r w:rsidRPr="00C72AE8">
        <w:t>3.2 Speleinde</w:t>
      </w:r>
      <w:bookmarkEnd w:id="11"/>
      <w:bookmarkEnd w:id="12"/>
    </w:p>
    <w:p w14:paraId="20725CED" w14:textId="5DE38408" w:rsidR="0022792C" w:rsidRPr="00C72AE8" w:rsidRDefault="002D7B27" w:rsidP="002D7B27">
      <w:pPr>
        <w:pStyle w:val="Inhoud"/>
      </w:pPr>
      <w:r w:rsidRPr="00C72AE8">
        <w:t xml:space="preserve">Wanneer je geen levens meer hebt kom je op het eindscherm. </w:t>
      </w:r>
      <w:r w:rsidR="00F35FD8">
        <w:t xml:space="preserve">Het eindscherm toont een lijst van tanks </w:t>
      </w:r>
      <w:r w:rsidRPr="00C72AE8">
        <w:t xml:space="preserve">die je hebt </w:t>
      </w:r>
      <w:r w:rsidR="00F37819" w:rsidRPr="00C72AE8">
        <w:t>u</w:t>
      </w:r>
      <w:r w:rsidR="0022792C" w:rsidRPr="00C72AE8">
        <w:t xml:space="preserve">itgeschakeld, daarmee wordt je score berekend(level van type tank * hoeveelheid uitgeschakeld). Hierna heb je een optie om terug te keren naar </w:t>
      </w:r>
      <w:r w:rsidR="002C7D87" w:rsidRPr="00C72AE8">
        <w:t>het start scherm</w:t>
      </w:r>
      <w:r w:rsidR="004A31C9" w:rsidRPr="00C72AE8">
        <w:t>.</w:t>
      </w:r>
      <w:r w:rsidR="00F35FD8">
        <w:t xml:space="preserve"> (Voor meer info zie hoofdstuk ‘</w:t>
      </w:r>
      <w:r w:rsidR="00F35FD8" w:rsidRPr="00F35FD8">
        <w:t xml:space="preserve">5.0 Low </w:t>
      </w:r>
      <w:proofErr w:type="spellStart"/>
      <w:r w:rsidR="00F35FD8" w:rsidRPr="00F35FD8">
        <w:t>fidelity</w:t>
      </w:r>
      <w:proofErr w:type="spellEnd"/>
      <w:r w:rsidR="00F35FD8" w:rsidRPr="00F35FD8">
        <w:t xml:space="preserve"> scherm schetsen</w:t>
      </w:r>
      <w:r w:rsidR="00F35FD8">
        <w:t>’)</w:t>
      </w:r>
      <w:r w:rsidR="004A31C9" w:rsidRPr="00C72AE8">
        <w:br/>
      </w:r>
    </w:p>
    <w:p w14:paraId="4FF8879B" w14:textId="03B81CE5" w:rsidR="004A31C9" w:rsidRPr="00C72AE8" w:rsidRDefault="00CE5A39" w:rsidP="00760347">
      <w:pPr>
        <w:pStyle w:val="Kop2"/>
      </w:pPr>
      <w:bookmarkStart w:id="13" w:name="_Toc35270596"/>
      <w:bookmarkStart w:id="14" w:name="_Toc41045140"/>
      <w:r w:rsidRPr="00C72AE8">
        <w:t>3.3 Da</w:t>
      </w:r>
      <w:r w:rsidR="00760347" w:rsidRPr="00C72AE8">
        <w:t>shboard</w:t>
      </w:r>
      <w:bookmarkEnd w:id="13"/>
      <w:bookmarkEnd w:id="14"/>
    </w:p>
    <w:p w14:paraId="6FD60370" w14:textId="6E075413" w:rsidR="00760347" w:rsidRPr="00C72AE8" w:rsidRDefault="00760347" w:rsidP="00760347">
      <w:pPr>
        <w:pStyle w:val="Inhoud"/>
      </w:pPr>
      <w:r w:rsidRPr="00C72AE8">
        <w:t xml:space="preserve">Het dashboard is tijdens dat het spel bezig is altijd in beeld. </w:t>
      </w:r>
      <w:r w:rsidR="00554ACA" w:rsidRPr="00C72AE8">
        <w:t>Hierop</w:t>
      </w:r>
      <w:r w:rsidRPr="00C72AE8">
        <w:t xml:space="preserve"> staan de volgende gegevens: </w:t>
      </w:r>
    </w:p>
    <w:p w14:paraId="4DFC6E64" w14:textId="78B73948" w:rsidR="00300FC2" w:rsidRPr="00C72AE8" w:rsidRDefault="00300FC2" w:rsidP="003036FD">
      <w:pPr>
        <w:pStyle w:val="Inhoud"/>
        <w:numPr>
          <w:ilvl w:val="0"/>
          <w:numId w:val="21"/>
        </w:numPr>
      </w:pPr>
      <w:r w:rsidRPr="00C72AE8">
        <w:t>Hoeveelheid punten van de speler</w:t>
      </w:r>
      <w:r w:rsidR="003036FD">
        <w:t>.</w:t>
      </w:r>
    </w:p>
    <w:p w14:paraId="299219D5" w14:textId="6B300618" w:rsidR="00300FC2" w:rsidRPr="00C72AE8" w:rsidRDefault="00300FC2" w:rsidP="003036FD">
      <w:pPr>
        <w:pStyle w:val="Inhoud"/>
        <w:numPr>
          <w:ilvl w:val="0"/>
          <w:numId w:val="21"/>
        </w:numPr>
      </w:pPr>
      <w:r w:rsidRPr="00C72AE8">
        <w:t>Welke missie(level) de speler is</w:t>
      </w:r>
      <w:r w:rsidR="003036FD">
        <w:t>.</w:t>
      </w:r>
    </w:p>
    <w:p w14:paraId="61B90877" w14:textId="2803DC2C" w:rsidR="00300FC2" w:rsidRPr="00C72AE8" w:rsidRDefault="006C2A3C" w:rsidP="003036FD">
      <w:pPr>
        <w:pStyle w:val="Inhoud"/>
        <w:numPr>
          <w:ilvl w:val="0"/>
          <w:numId w:val="21"/>
        </w:numPr>
      </w:pPr>
      <w:r w:rsidRPr="00C72AE8">
        <w:t xml:space="preserve">Hoeveelheid levende tanks in de missie. </w:t>
      </w:r>
    </w:p>
    <w:p w14:paraId="33BA1FB5" w14:textId="4140F867" w:rsidR="0022792C" w:rsidRPr="00C72AE8" w:rsidRDefault="00F35FD8" w:rsidP="002D7B27">
      <w:pPr>
        <w:pStyle w:val="Inhoud"/>
      </w:pPr>
      <w:r>
        <w:t>(Voor meer info zie hoofdstuk ‘</w:t>
      </w:r>
      <w:r w:rsidRPr="00F35FD8">
        <w:t xml:space="preserve">5.0 Low </w:t>
      </w:r>
      <w:proofErr w:type="spellStart"/>
      <w:r w:rsidRPr="00F35FD8">
        <w:t>fidelity</w:t>
      </w:r>
      <w:proofErr w:type="spellEnd"/>
      <w:r w:rsidRPr="00F35FD8">
        <w:t xml:space="preserve"> scherm schetsen</w:t>
      </w:r>
      <w:r>
        <w:t>’)</w:t>
      </w:r>
    </w:p>
    <w:p w14:paraId="0D90714F" w14:textId="77777777" w:rsidR="0022792C" w:rsidRPr="00C72AE8" w:rsidRDefault="0022792C" w:rsidP="002D7B27">
      <w:pPr>
        <w:pStyle w:val="Inhoud"/>
      </w:pPr>
    </w:p>
    <w:p w14:paraId="46A90CE4" w14:textId="065F3567" w:rsidR="000C029C" w:rsidRPr="00C72AE8" w:rsidRDefault="000A07F0" w:rsidP="002D7B27">
      <w:pPr>
        <w:pStyle w:val="Inhoud"/>
      </w:pPr>
      <w:r w:rsidRPr="00C72AE8">
        <w:br w:type="page"/>
      </w:r>
    </w:p>
    <w:p w14:paraId="26C689E9" w14:textId="3578601E" w:rsidR="00B56CC9" w:rsidRPr="00C72AE8" w:rsidRDefault="00605E6C" w:rsidP="009E659B">
      <w:pPr>
        <w:pStyle w:val="Kop1"/>
      </w:pPr>
      <w:bookmarkStart w:id="15" w:name="_Toc35270597"/>
      <w:bookmarkStart w:id="16" w:name="_Toc41045141"/>
      <w:r w:rsidRPr="00C72AE8">
        <w:lastRenderedPageBreak/>
        <w:t xml:space="preserve">4 </w:t>
      </w:r>
      <w:proofErr w:type="spellStart"/>
      <w:r w:rsidR="006B2520" w:rsidRPr="00C72AE8">
        <w:t>Requirem</w:t>
      </w:r>
      <w:r w:rsidR="009E659B" w:rsidRPr="00C72AE8">
        <w:t>ents</w:t>
      </w:r>
      <w:bookmarkEnd w:id="15"/>
      <w:bookmarkEnd w:id="16"/>
      <w:proofErr w:type="spellEnd"/>
    </w:p>
    <w:p w14:paraId="7995A9BF" w14:textId="5B694EFF" w:rsidR="00B56CC9" w:rsidRPr="00C72AE8" w:rsidRDefault="00F35FD8" w:rsidP="002D7B27">
      <w:pPr>
        <w:pStyle w:val="Inhoud"/>
      </w:pPr>
      <w:r>
        <w:t xml:space="preserve">De volgende secties bevatten de functionaliteiten ingedeeld per sectie volgens de </w:t>
      </w:r>
      <w:proofErr w:type="spellStart"/>
      <w:r>
        <w:t>MosCoW</w:t>
      </w:r>
      <w:proofErr w:type="spellEnd"/>
      <w:r>
        <w:t xml:space="preserve"> methode. </w:t>
      </w:r>
      <w:sdt>
        <w:sdtPr>
          <w:id w:val="-1469275876"/>
          <w:citation/>
        </w:sdtPr>
        <w:sdtEndPr/>
        <w:sdtContent>
          <w:r>
            <w:fldChar w:fldCharType="begin"/>
          </w:r>
          <w:r w:rsidRPr="00D32593">
            <w:instrText xml:space="preserve"> CITATION pro19 \l 2057 </w:instrText>
          </w:r>
          <w:r>
            <w:fldChar w:fldCharType="separate"/>
          </w:r>
          <w:r w:rsidR="0080303C">
            <w:rPr>
              <w:noProof/>
            </w:rPr>
            <w:t>(projectmanagementsite, 2019)</w:t>
          </w:r>
          <w:r>
            <w:fldChar w:fldCharType="end"/>
          </w:r>
        </w:sdtContent>
      </w:sdt>
      <w:r>
        <w:t xml:space="preserve"> </w:t>
      </w:r>
    </w:p>
    <w:p w14:paraId="381A8626" w14:textId="77777777" w:rsidR="007D6EED" w:rsidRPr="00C72AE8" w:rsidRDefault="007D6EED" w:rsidP="002D7B27">
      <w:pPr>
        <w:pStyle w:val="Inhoud"/>
      </w:pPr>
    </w:p>
    <w:p w14:paraId="4E4DB4B7" w14:textId="2FA6E1AE" w:rsidR="007D6EED" w:rsidRPr="00C72AE8" w:rsidRDefault="00605E6C" w:rsidP="00284C5A">
      <w:pPr>
        <w:pStyle w:val="Kop2"/>
      </w:pPr>
      <w:bookmarkStart w:id="17" w:name="_Toc35270598"/>
      <w:bookmarkStart w:id="18" w:name="_Toc41045142"/>
      <w:r w:rsidRPr="00C72AE8">
        <w:t xml:space="preserve">4.1 </w:t>
      </w:r>
      <w:r w:rsidR="00284C5A" w:rsidRPr="00C72AE8">
        <w:t>Must have</w:t>
      </w:r>
      <w:bookmarkEnd w:id="17"/>
      <w:bookmarkEnd w:id="18"/>
    </w:p>
    <w:p w14:paraId="6F500B45" w14:textId="0897A8B4" w:rsidR="007253CE" w:rsidRPr="00C72AE8" w:rsidRDefault="007253CE" w:rsidP="00605E6C">
      <w:pPr>
        <w:pStyle w:val="Inhoud"/>
      </w:pPr>
      <w:r w:rsidRPr="00C72AE8">
        <w:t>Het spel moet minimaal beschikken over de volgende onderdelen:</w:t>
      </w:r>
    </w:p>
    <w:p w14:paraId="468B3653" w14:textId="6A35EFBB" w:rsidR="00255A0D" w:rsidRPr="00C72AE8" w:rsidRDefault="005C7063" w:rsidP="003036FD">
      <w:pPr>
        <w:pStyle w:val="Inhoud"/>
        <w:numPr>
          <w:ilvl w:val="0"/>
          <w:numId w:val="18"/>
        </w:numPr>
      </w:pPr>
      <w:r w:rsidRPr="00C72AE8">
        <w:t>Een Speler.</w:t>
      </w:r>
    </w:p>
    <w:p w14:paraId="0F2F044B" w14:textId="3B1F416A" w:rsidR="005C7063" w:rsidRPr="00C72AE8" w:rsidRDefault="009E3C86" w:rsidP="003036FD">
      <w:pPr>
        <w:pStyle w:val="Inhoud"/>
        <w:numPr>
          <w:ilvl w:val="0"/>
          <w:numId w:val="18"/>
        </w:numPr>
      </w:pPr>
      <w:r w:rsidRPr="00C72AE8">
        <w:t>Een of meer vijanden.</w:t>
      </w:r>
    </w:p>
    <w:p w14:paraId="370A90B8" w14:textId="471157FD" w:rsidR="009E3C86" w:rsidRPr="00C72AE8" w:rsidRDefault="00246F4E" w:rsidP="003036FD">
      <w:pPr>
        <w:pStyle w:val="Inhoud"/>
        <w:numPr>
          <w:ilvl w:val="0"/>
          <w:numId w:val="18"/>
        </w:numPr>
        <w:rPr>
          <w:b/>
        </w:rPr>
      </w:pPr>
      <w:r w:rsidRPr="00C72AE8">
        <w:t>Muren</w:t>
      </w:r>
      <w:r w:rsidR="00BF6771" w:rsidRPr="00C72AE8">
        <w:t>.</w:t>
      </w:r>
    </w:p>
    <w:p w14:paraId="05F2199E" w14:textId="53B8927C" w:rsidR="00BF6771" w:rsidRPr="00C72AE8" w:rsidRDefault="0033330E" w:rsidP="003036FD">
      <w:pPr>
        <w:pStyle w:val="Inhoud"/>
        <w:numPr>
          <w:ilvl w:val="0"/>
          <w:numId w:val="18"/>
        </w:numPr>
      </w:pPr>
      <w:r w:rsidRPr="00C72AE8">
        <w:t>Besturing met het toetsenbord en muis</w:t>
      </w:r>
      <w:r w:rsidR="00BB0BE4" w:rsidRPr="00C72AE8">
        <w:t>.</w:t>
      </w:r>
    </w:p>
    <w:p w14:paraId="1D1A0C6D" w14:textId="3A25F788" w:rsidR="00FC56E1" w:rsidRDefault="00FE67AE" w:rsidP="003036FD">
      <w:pPr>
        <w:pStyle w:val="Inhoud"/>
        <w:numPr>
          <w:ilvl w:val="0"/>
          <w:numId w:val="18"/>
        </w:numPr>
      </w:pPr>
      <w:r w:rsidRPr="00C72AE8">
        <w:t xml:space="preserve">Een </w:t>
      </w:r>
      <w:r w:rsidR="00F53B7A" w:rsidRPr="00C72AE8">
        <w:t>speelscherm</w:t>
      </w:r>
      <w:r w:rsidRPr="00C72AE8">
        <w:t>.</w:t>
      </w:r>
    </w:p>
    <w:p w14:paraId="5D95FBCA" w14:textId="05BCE710" w:rsidR="008B6226" w:rsidRPr="00C72AE8" w:rsidRDefault="008B6226" w:rsidP="003036FD">
      <w:pPr>
        <w:pStyle w:val="Inhoud"/>
        <w:numPr>
          <w:ilvl w:val="0"/>
          <w:numId w:val="18"/>
        </w:numPr>
      </w:pPr>
      <w:r>
        <w:t xml:space="preserve">1 Soort </w:t>
      </w:r>
      <w:r w:rsidRPr="0001204F">
        <w:t>ammunitie</w:t>
      </w:r>
      <w:r>
        <w:t>.</w:t>
      </w:r>
    </w:p>
    <w:p w14:paraId="27EDAC27" w14:textId="77777777" w:rsidR="009E659B" w:rsidRPr="00C72AE8" w:rsidRDefault="009E659B" w:rsidP="002D7B27">
      <w:pPr>
        <w:pStyle w:val="Inhoud"/>
      </w:pPr>
    </w:p>
    <w:p w14:paraId="71D8D7E1" w14:textId="4DBF245D" w:rsidR="009D6AD2" w:rsidRPr="00C72AE8" w:rsidRDefault="00605E6C" w:rsidP="00F06F3E">
      <w:pPr>
        <w:pStyle w:val="Kop2"/>
      </w:pPr>
      <w:bookmarkStart w:id="19" w:name="_Toc41045143"/>
      <w:r w:rsidRPr="00C72AE8">
        <w:t xml:space="preserve">4.2 </w:t>
      </w:r>
      <w:proofErr w:type="spellStart"/>
      <w:r w:rsidR="009D6AD2" w:rsidRPr="00C72AE8">
        <w:t>Should</w:t>
      </w:r>
      <w:proofErr w:type="spellEnd"/>
      <w:r w:rsidR="009D6AD2" w:rsidRPr="00C72AE8">
        <w:t xml:space="preserve"> have</w:t>
      </w:r>
      <w:bookmarkEnd w:id="19"/>
    </w:p>
    <w:p w14:paraId="4E58D2A6" w14:textId="738A76DF" w:rsidR="000A112E" w:rsidRPr="00C72AE8" w:rsidRDefault="00B3502D" w:rsidP="001D388A">
      <w:pPr>
        <w:pStyle w:val="Inhoud"/>
      </w:pPr>
      <w:r w:rsidRPr="00C72AE8">
        <w:t>De volgende features zijn erg gewenst:</w:t>
      </w:r>
    </w:p>
    <w:p w14:paraId="31400CF5" w14:textId="088CDCF2" w:rsidR="0080303C" w:rsidRPr="0080303C" w:rsidRDefault="0080303C" w:rsidP="0080303C">
      <w:pPr>
        <w:pStyle w:val="Inhoud"/>
        <w:numPr>
          <w:ilvl w:val="0"/>
          <w:numId w:val="17"/>
        </w:numPr>
      </w:pPr>
      <w:r>
        <w:t>Meerdere soorten a</w:t>
      </w:r>
      <w:r w:rsidRPr="0001204F">
        <w:t>mmunitie</w:t>
      </w:r>
      <w:r>
        <w:t>.</w:t>
      </w:r>
    </w:p>
    <w:p w14:paraId="100BC7D7" w14:textId="4AB5E989" w:rsidR="007253CE" w:rsidRPr="00C72AE8" w:rsidRDefault="00C73653" w:rsidP="003036FD">
      <w:pPr>
        <w:pStyle w:val="Inhoud"/>
        <w:numPr>
          <w:ilvl w:val="0"/>
          <w:numId w:val="17"/>
        </w:numPr>
      </w:pPr>
      <w:r w:rsidRPr="00C72AE8">
        <w:t>Tanks kunnen bewegen.</w:t>
      </w:r>
    </w:p>
    <w:p w14:paraId="2531445E" w14:textId="77777777" w:rsidR="002009F0" w:rsidRPr="00C72AE8" w:rsidRDefault="002009F0" w:rsidP="00C91E84">
      <w:pPr>
        <w:pStyle w:val="Inhoud"/>
        <w:ind w:left="720"/>
        <w:rPr>
          <w:rFonts w:eastAsiaTheme="majorEastAsia" w:cstheme="majorBidi"/>
          <w:sz w:val="36"/>
          <w:szCs w:val="26"/>
        </w:rPr>
      </w:pPr>
    </w:p>
    <w:p w14:paraId="52BA28A1" w14:textId="1A0B9FB1" w:rsidR="009D6AD2" w:rsidRPr="00C72AE8" w:rsidRDefault="00B37FC4" w:rsidP="0080303C">
      <w:pPr>
        <w:pStyle w:val="Kop2"/>
        <w:numPr>
          <w:ilvl w:val="1"/>
          <w:numId w:val="26"/>
        </w:numPr>
      </w:pPr>
      <w:bookmarkStart w:id="20" w:name="_Toc41045144"/>
      <w:proofErr w:type="spellStart"/>
      <w:r w:rsidRPr="00C72AE8">
        <w:t>Could</w:t>
      </w:r>
      <w:proofErr w:type="spellEnd"/>
      <w:r w:rsidRPr="00C72AE8">
        <w:t xml:space="preserve"> have:</w:t>
      </w:r>
      <w:bookmarkEnd w:id="20"/>
    </w:p>
    <w:p w14:paraId="43C3655F" w14:textId="77777777" w:rsidR="0080303C" w:rsidRDefault="00454B0A" w:rsidP="0080303C">
      <w:pPr>
        <w:pStyle w:val="Inhoud"/>
        <w:numPr>
          <w:ilvl w:val="0"/>
          <w:numId w:val="25"/>
        </w:numPr>
      </w:pPr>
      <w:r w:rsidRPr="00C72AE8">
        <w:t>Multi-</w:t>
      </w:r>
      <w:proofErr w:type="spellStart"/>
      <w:r w:rsidRPr="00C72AE8">
        <w:t>player</w:t>
      </w:r>
      <w:proofErr w:type="spellEnd"/>
      <w:r w:rsidR="003036FD">
        <w:t>.</w:t>
      </w:r>
    </w:p>
    <w:p w14:paraId="3AD4F288" w14:textId="559B5973" w:rsidR="0080303C" w:rsidRPr="0080303C" w:rsidRDefault="0080303C" w:rsidP="0080303C">
      <w:pPr>
        <w:pStyle w:val="Inhoud"/>
        <w:numPr>
          <w:ilvl w:val="0"/>
          <w:numId w:val="25"/>
        </w:numPr>
      </w:pPr>
      <w:r w:rsidRPr="00C72AE8">
        <w:t>Meerdere levels</w:t>
      </w:r>
      <w:r w:rsidRPr="0080303C">
        <w:rPr>
          <w:b/>
        </w:rPr>
        <w:t>.</w:t>
      </w:r>
    </w:p>
    <w:p w14:paraId="3D29AF89" w14:textId="70E1A5DD" w:rsidR="00454B0A" w:rsidRPr="00C72AE8" w:rsidRDefault="000137E8" w:rsidP="0080303C">
      <w:pPr>
        <w:pStyle w:val="Inhoud"/>
        <w:numPr>
          <w:ilvl w:val="0"/>
          <w:numId w:val="25"/>
        </w:numPr>
      </w:pPr>
      <w:r w:rsidRPr="00C72AE8">
        <w:t xml:space="preserve">Highscore </w:t>
      </w:r>
      <w:r w:rsidR="007A7628" w:rsidRPr="00C72AE8">
        <w:t>functie</w:t>
      </w:r>
      <w:r w:rsidR="003036FD">
        <w:t>.</w:t>
      </w:r>
    </w:p>
    <w:p w14:paraId="3BA6724C" w14:textId="55ABB36A" w:rsidR="007A7628" w:rsidRDefault="009059CA" w:rsidP="0080303C">
      <w:pPr>
        <w:pStyle w:val="Inhoud"/>
        <w:numPr>
          <w:ilvl w:val="0"/>
          <w:numId w:val="25"/>
        </w:numPr>
      </w:pPr>
      <w:r w:rsidRPr="00C72AE8">
        <w:t>Verborgen bonus level</w:t>
      </w:r>
      <w:r w:rsidR="005B0977" w:rsidRPr="00C72AE8">
        <w:t xml:space="preserve"> (</w:t>
      </w:r>
      <w:proofErr w:type="spellStart"/>
      <w:r w:rsidR="00167D6E" w:rsidRPr="00C72AE8">
        <w:t>cheats</w:t>
      </w:r>
      <w:proofErr w:type="spellEnd"/>
      <w:r w:rsidR="005B0977" w:rsidRPr="00C72AE8">
        <w:t>)</w:t>
      </w:r>
      <w:r w:rsidR="003036FD">
        <w:t>.</w:t>
      </w:r>
    </w:p>
    <w:p w14:paraId="06EBF0D9" w14:textId="77777777" w:rsidR="0080303C" w:rsidRPr="00C72AE8" w:rsidRDefault="0080303C" w:rsidP="0080303C">
      <w:pPr>
        <w:pStyle w:val="Inhoud"/>
        <w:numPr>
          <w:ilvl w:val="0"/>
          <w:numId w:val="25"/>
        </w:numPr>
      </w:pPr>
      <w:r w:rsidRPr="00C72AE8">
        <w:t>Een startscherm.</w:t>
      </w:r>
    </w:p>
    <w:p w14:paraId="7A2C0C97" w14:textId="5A8B9B82" w:rsidR="0080303C" w:rsidRPr="00C72AE8" w:rsidRDefault="0080303C" w:rsidP="0080303C">
      <w:pPr>
        <w:pStyle w:val="Inhoud"/>
        <w:numPr>
          <w:ilvl w:val="0"/>
          <w:numId w:val="25"/>
        </w:numPr>
      </w:pPr>
      <w:r w:rsidRPr="00C72AE8">
        <w:t>Een eindscherm.</w:t>
      </w:r>
    </w:p>
    <w:p w14:paraId="20DE7A0B" w14:textId="77777777" w:rsidR="00B37FC4" w:rsidRPr="00C72AE8" w:rsidRDefault="00B37FC4" w:rsidP="002D7B27">
      <w:pPr>
        <w:pStyle w:val="Inhoud"/>
        <w:rPr>
          <w:rFonts w:eastAsiaTheme="majorEastAsia" w:cstheme="majorBidi"/>
          <w:sz w:val="36"/>
          <w:szCs w:val="26"/>
        </w:rPr>
      </w:pPr>
    </w:p>
    <w:p w14:paraId="25C6AD12" w14:textId="3B01E6F4" w:rsidR="00B37FC4" w:rsidRPr="00C72AE8" w:rsidRDefault="00605E6C" w:rsidP="00F06F3E">
      <w:pPr>
        <w:pStyle w:val="Kop2"/>
      </w:pPr>
      <w:bookmarkStart w:id="21" w:name="_Toc41045145"/>
      <w:r w:rsidRPr="00C72AE8">
        <w:t xml:space="preserve">4.4 </w:t>
      </w:r>
      <w:proofErr w:type="spellStart"/>
      <w:r w:rsidR="005D6477" w:rsidRPr="00C72AE8">
        <w:t>Won’t</w:t>
      </w:r>
      <w:proofErr w:type="spellEnd"/>
      <w:r w:rsidR="005D6477" w:rsidRPr="00C72AE8">
        <w:t xml:space="preserve"> have:</w:t>
      </w:r>
      <w:bookmarkEnd w:id="21"/>
    </w:p>
    <w:p w14:paraId="2B4D1AE5" w14:textId="27473509" w:rsidR="00605E6C" w:rsidRPr="00C72AE8" w:rsidRDefault="00F06F3E" w:rsidP="003036FD">
      <w:pPr>
        <w:pStyle w:val="Inhoud"/>
        <w:numPr>
          <w:ilvl w:val="0"/>
          <w:numId w:val="20"/>
        </w:numPr>
      </w:pPr>
      <w:r w:rsidRPr="00C72AE8">
        <w:t>A</w:t>
      </w:r>
      <w:r w:rsidR="00605E6C" w:rsidRPr="00C72AE8">
        <w:t>lle vijanden</w:t>
      </w:r>
      <w:r w:rsidR="003036FD">
        <w:t>.</w:t>
      </w:r>
    </w:p>
    <w:p w14:paraId="620D897E" w14:textId="71CA717C" w:rsidR="00462D04" w:rsidRPr="00C72AE8" w:rsidRDefault="00F06F3E" w:rsidP="003036FD">
      <w:pPr>
        <w:pStyle w:val="Inhoud"/>
        <w:numPr>
          <w:ilvl w:val="0"/>
          <w:numId w:val="20"/>
        </w:numPr>
      </w:pPr>
      <w:r w:rsidRPr="00C72AE8">
        <w:t xml:space="preserve">Sound </w:t>
      </w:r>
      <w:proofErr w:type="spellStart"/>
      <w:r w:rsidRPr="00C72AE8">
        <w:t>effects</w:t>
      </w:r>
      <w:proofErr w:type="spellEnd"/>
      <w:r w:rsidR="003036FD">
        <w:t>.</w:t>
      </w:r>
    </w:p>
    <w:p w14:paraId="5DAA018F" w14:textId="77777777" w:rsidR="008A47AC" w:rsidRDefault="008A47AC">
      <w:pPr>
        <w:spacing w:after="200"/>
        <w:rPr>
          <w:rFonts w:asciiTheme="majorHAnsi" w:eastAsiaTheme="majorEastAsia" w:hAnsiTheme="majorHAnsi" w:cstheme="majorBidi"/>
          <w:color w:val="061F57" w:themeColor="text2" w:themeShade="BF"/>
          <w:kern w:val="28"/>
          <w:sz w:val="52"/>
          <w:szCs w:val="32"/>
        </w:rPr>
      </w:pPr>
      <w:bookmarkStart w:id="22" w:name="_Hlk35419614"/>
      <w:r>
        <w:br w:type="page"/>
      </w:r>
    </w:p>
    <w:p w14:paraId="014B7E15" w14:textId="79C1EC2E" w:rsidR="002B3624" w:rsidRPr="00C72AE8" w:rsidRDefault="002B3624" w:rsidP="002B3624">
      <w:pPr>
        <w:pStyle w:val="Kop1"/>
      </w:pPr>
      <w:bookmarkStart w:id="23" w:name="_Toc41045146"/>
      <w:r w:rsidRPr="00C72AE8">
        <w:lastRenderedPageBreak/>
        <w:t xml:space="preserve">5 </w:t>
      </w:r>
      <w:r w:rsidR="003036FD">
        <w:t>L</w:t>
      </w:r>
      <w:r w:rsidRPr="00C72AE8">
        <w:t xml:space="preserve">ow </w:t>
      </w:r>
      <w:proofErr w:type="spellStart"/>
      <w:r w:rsidRPr="00C72AE8">
        <w:t>fidelity</w:t>
      </w:r>
      <w:proofErr w:type="spellEnd"/>
      <w:r w:rsidRPr="00C72AE8">
        <w:t xml:space="preserve"> scherm schetsen</w:t>
      </w:r>
      <w:bookmarkEnd w:id="23"/>
    </w:p>
    <w:bookmarkEnd w:id="22"/>
    <w:p w14:paraId="5FBF1F09" w14:textId="513C70AA" w:rsidR="007E5767" w:rsidRPr="00C72AE8" w:rsidRDefault="002B3624" w:rsidP="002B3624">
      <w:pPr>
        <w:pStyle w:val="Inhoud"/>
      </w:pPr>
      <w:r w:rsidRPr="00C72AE8">
        <w:t>Voor het spel hebben we ook een aantal scherm schetsen gemaakt:</w:t>
      </w:r>
    </w:p>
    <w:p w14:paraId="34945E3C" w14:textId="77777777" w:rsidR="0057212A" w:rsidRPr="00C72AE8" w:rsidRDefault="0057212A" w:rsidP="0057212A">
      <w:pPr>
        <w:pStyle w:val="Inhoud"/>
        <w:keepNext/>
      </w:pPr>
      <w:r w:rsidRPr="00C72AE8">
        <w:rPr>
          <w:noProof/>
        </w:rPr>
        <w:drawing>
          <wp:inline distT="0" distB="0" distL="0" distR="0" wp14:anchorId="1A1119FA" wp14:editId="138B2AE2">
            <wp:extent cx="6347460" cy="3831011"/>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9155" b="26827"/>
                    <a:stretch/>
                  </pic:blipFill>
                  <pic:spPr bwMode="auto">
                    <a:xfrm>
                      <a:off x="0" y="0"/>
                      <a:ext cx="6357269" cy="3836931"/>
                    </a:xfrm>
                    <a:prstGeom prst="rect">
                      <a:avLst/>
                    </a:prstGeom>
                    <a:noFill/>
                    <a:ln>
                      <a:noFill/>
                    </a:ln>
                    <a:extLst>
                      <a:ext uri="{53640926-AAD7-44D8-BBD7-CCE9431645EC}">
                        <a14:shadowObscured xmlns:a14="http://schemas.microsoft.com/office/drawing/2010/main"/>
                      </a:ext>
                    </a:extLst>
                  </pic:spPr>
                </pic:pic>
              </a:graphicData>
            </a:graphic>
          </wp:inline>
        </w:drawing>
      </w:r>
    </w:p>
    <w:p w14:paraId="7297138D" w14:textId="2FB732D8" w:rsidR="007E5767" w:rsidRPr="00C72AE8" w:rsidRDefault="0057212A" w:rsidP="0057212A">
      <w:pPr>
        <w:pStyle w:val="Bijschrift"/>
      </w:pPr>
      <w:bookmarkStart w:id="24" w:name="_Toc35275511"/>
      <w:r w:rsidRPr="00C72AE8">
        <w:t xml:space="preserve">Figuur </w:t>
      </w:r>
      <w:fldSimple w:instr=" SEQ Figuur \* ARABIC ">
        <w:r w:rsidR="0080303C">
          <w:rPr>
            <w:noProof/>
          </w:rPr>
          <w:t>3</w:t>
        </w:r>
      </w:fldSimple>
      <w:r w:rsidRPr="00C72AE8">
        <w:t>: Startscherm schets</w:t>
      </w:r>
      <w:bookmarkEnd w:id="24"/>
    </w:p>
    <w:p w14:paraId="38832EF0" w14:textId="77777777" w:rsidR="0057212A" w:rsidRPr="00C72AE8" w:rsidRDefault="004568E6" w:rsidP="0057212A">
      <w:pPr>
        <w:pStyle w:val="Inhoud"/>
        <w:keepNext/>
      </w:pPr>
      <w:r w:rsidRPr="00C72AE8">
        <w:rPr>
          <w:noProof/>
        </w:rPr>
        <w:drawing>
          <wp:inline distT="0" distB="0" distL="0" distR="0" wp14:anchorId="28654BCA" wp14:editId="6B06499B">
            <wp:extent cx="6371590" cy="3975100"/>
            <wp:effectExtent l="0" t="0" r="0" b="635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1590" cy="3975100"/>
                    </a:xfrm>
                    <a:prstGeom prst="rect">
                      <a:avLst/>
                    </a:prstGeom>
                  </pic:spPr>
                </pic:pic>
              </a:graphicData>
            </a:graphic>
          </wp:inline>
        </w:drawing>
      </w:r>
    </w:p>
    <w:p w14:paraId="6B6C36D1" w14:textId="511C2C27" w:rsidR="00605E6C" w:rsidRPr="00C72AE8" w:rsidRDefault="0057212A" w:rsidP="0057212A">
      <w:pPr>
        <w:pStyle w:val="Bijschrift"/>
      </w:pPr>
      <w:bookmarkStart w:id="25" w:name="_Toc35275512"/>
      <w:r w:rsidRPr="00C72AE8">
        <w:t xml:space="preserve">Figuur </w:t>
      </w:r>
      <w:fldSimple w:instr=" SEQ Figuur \* ARABIC ">
        <w:r w:rsidR="0080303C">
          <w:rPr>
            <w:noProof/>
          </w:rPr>
          <w:t>4</w:t>
        </w:r>
      </w:fldSimple>
      <w:r w:rsidRPr="00C72AE8">
        <w:t>: Speelscherm schets</w:t>
      </w:r>
      <w:bookmarkEnd w:id="25"/>
    </w:p>
    <w:p w14:paraId="38645554" w14:textId="77777777" w:rsidR="0057212A" w:rsidRPr="00C72AE8" w:rsidRDefault="00FC5165" w:rsidP="0057212A">
      <w:pPr>
        <w:keepNext/>
        <w:spacing w:after="200"/>
      </w:pPr>
      <w:r w:rsidRPr="00C72AE8">
        <w:rPr>
          <w:noProof/>
        </w:rPr>
        <w:lastRenderedPageBreak/>
        <w:drawing>
          <wp:inline distT="0" distB="0" distL="0" distR="0" wp14:anchorId="299BD01D" wp14:editId="5D47AEE8">
            <wp:extent cx="6446520" cy="3908771"/>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056" b="20371"/>
                    <a:stretch/>
                  </pic:blipFill>
                  <pic:spPr bwMode="auto">
                    <a:xfrm>
                      <a:off x="0" y="0"/>
                      <a:ext cx="6461586" cy="3917906"/>
                    </a:xfrm>
                    <a:prstGeom prst="rect">
                      <a:avLst/>
                    </a:prstGeom>
                    <a:ln>
                      <a:noFill/>
                    </a:ln>
                    <a:extLst>
                      <a:ext uri="{53640926-AAD7-44D8-BBD7-CCE9431645EC}">
                        <a14:shadowObscured xmlns:a14="http://schemas.microsoft.com/office/drawing/2010/main"/>
                      </a:ext>
                    </a:extLst>
                  </pic:spPr>
                </pic:pic>
              </a:graphicData>
            </a:graphic>
          </wp:inline>
        </w:drawing>
      </w:r>
    </w:p>
    <w:p w14:paraId="7C2A38C6" w14:textId="6EFF3857" w:rsidR="0057212A" w:rsidRPr="00C72AE8" w:rsidRDefault="0057212A" w:rsidP="0057212A">
      <w:pPr>
        <w:pStyle w:val="Bijschrift"/>
      </w:pPr>
      <w:bookmarkStart w:id="26" w:name="_Toc35275513"/>
      <w:r w:rsidRPr="00C72AE8">
        <w:t xml:space="preserve">Figuur </w:t>
      </w:r>
      <w:fldSimple w:instr=" SEQ Figuur \* ARABIC ">
        <w:r w:rsidR="0080303C">
          <w:rPr>
            <w:noProof/>
          </w:rPr>
          <w:t>5</w:t>
        </w:r>
      </w:fldSimple>
      <w:r w:rsidRPr="00C72AE8">
        <w:t>: Eindscherm schets</w:t>
      </w:r>
      <w:bookmarkEnd w:id="26"/>
    </w:p>
    <w:p w14:paraId="59BCA6EA" w14:textId="77777777" w:rsidR="008A47AC" w:rsidRDefault="008A47AC">
      <w:pPr>
        <w:spacing w:after="200"/>
      </w:pPr>
      <w:r>
        <w:br w:type="page"/>
      </w:r>
    </w:p>
    <w:p w14:paraId="0963BC3E" w14:textId="3C391458" w:rsidR="008A47AC" w:rsidRDefault="008A47AC" w:rsidP="008A47AC">
      <w:pPr>
        <w:pStyle w:val="Kop1"/>
      </w:pPr>
      <w:bookmarkStart w:id="27" w:name="_Toc41045147"/>
      <w:r>
        <w:lastRenderedPageBreak/>
        <w:t>6 Conclusie</w:t>
      </w:r>
      <w:bookmarkEnd w:id="27"/>
    </w:p>
    <w:p w14:paraId="588C060F" w14:textId="0BEA8CF0" w:rsidR="009E659B" w:rsidRDefault="0080303C" w:rsidP="008A47AC">
      <w:pPr>
        <w:pStyle w:val="Inhoud"/>
      </w:pPr>
      <w:r>
        <w:t xml:space="preserve">Wij zijn er </w:t>
      </w:r>
      <w:proofErr w:type="spellStart"/>
      <w:r>
        <w:t>achtergekomen</w:t>
      </w:r>
      <w:proofErr w:type="spellEnd"/>
      <w:r>
        <w:t xml:space="preserve"> dat het ontwerpen van een spel nog niet zo makkelijk is. Uit eindelijk moet je keuzes maken die veranderingen brengen in de ontwerpen. Dit is vervelend. Op zo’n moment ga je afwegen. Hoe kunnen wij deze feature het beste implementeren en op zo’n manier dat het ons zo min mogelijk tijd kost. </w:t>
      </w:r>
    </w:p>
    <w:p w14:paraId="402D88C3" w14:textId="2DE475CF" w:rsidR="0080303C" w:rsidRDefault="0080303C" w:rsidP="008A47AC">
      <w:pPr>
        <w:pStyle w:val="Inhoud"/>
      </w:pPr>
    </w:p>
    <w:p w14:paraId="30885F4A" w14:textId="2C2EC541" w:rsidR="0080303C" w:rsidRDefault="0080303C" w:rsidP="008A47AC">
      <w:pPr>
        <w:pStyle w:val="Inhoud"/>
      </w:pPr>
      <w:r>
        <w:t xml:space="preserve">Als wij er op terug kijken vonden we het een best moeilijk project. Voornamelijk de uitvoering. </w:t>
      </w:r>
    </w:p>
    <w:p w14:paraId="4A4E8F94" w14:textId="42E6EB8B" w:rsidR="008A47AC" w:rsidRDefault="008A47AC" w:rsidP="008A47AC">
      <w:pPr>
        <w:pStyle w:val="Inhoud"/>
      </w:pPr>
      <w:r>
        <w:br w:type="page"/>
      </w:r>
    </w:p>
    <w:p w14:paraId="6A5C4900" w14:textId="6946E533" w:rsidR="006B2520" w:rsidRPr="00D32593" w:rsidRDefault="006B2520" w:rsidP="006B2520">
      <w:pPr>
        <w:pStyle w:val="Kop1"/>
        <w:rPr>
          <w:lang w:val="en-GB"/>
        </w:rPr>
      </w:pPr>
      <w:bookmarkStart w:id="28" w:name="_Toc35270599"/>
      <w:bookmarkStart w:id="29" w:name="_Toc41045148"/>
      <w:proofErr w:type="spellStart"/>
      <w:r w:rsidRPr="00D32593">
        <w:rPr>
          <w:lang w:val="en-GB"/>
        </w:rPr>
        <w:lastRenderedPageBreak/>
        <w:t>Figuren</w:t>
      </w:r>
      <w:bookmarkEnd w:id="28"/>
      <w:bookmarkEnd w:id="29"/>
      <w:proofErr w:type="spellEnd"/>
    </w:p>
    <w:p w14:paraId="5FD3D25B" w14:textId="7D128065" w:rsidR="003926A1" w:rsidRPr="00DD24B7" w:rsidRDefault="00DD24B7" w:rsidP="003926A1">
      <w:pPr>
        <w:rPr>
          <w:lang w:val="en-GB"/>
        </w:rPr>
      </w:pPr>
      <w:proofErr w:type="spellStart"/>
      <w:r w:rsidRPr="00DD24B7">
        <w:rPr>
          <w:lang w:val="en-GB"/>
        </w:rPr>
        <w:t>Titelblad</w:t>
      </w:r>
      <w:proofErr w:type="spellEnd"/>
      <w:r w:rsidRPr="00DD24B7">
        <w:rPr>
          <w:lang w:val="en-GB"/>
        </w:rPr>
        <w:t xml:space="preserve"> </w:t>
      </w:r>
      <w:proofErr w:type="spellStart"/>
      <w:r w:rsidRPr="00DD24B7">
        <w:rPr>
          <w:lang w:val="en-GB"/>
        </w:rPr>
        <w:t>foto</w:t>
      </w:r>
      <w:proofErr w:type="spellEnd"/>
      <w:r w:rsidRPr="00DD24B7">
        <w:rPr>
          <w:lang w:val="en-GB"/>
        </w:rPr>
        <w:t>:</w:t>
      </w:r>
      <w:r w:rsidR="003926A1" w:rsidRPr="00DD24B7">
        <w:rPr>
          <w:lang w:val="en-GB"/>
        </w:rPr>
        <w:t xml:space="preserve"> </w:t>
      </w:r>
      <w:r w:rsidRPr="00DD24B7">
        <w:rPr>
          <w:lang w:val="en-GB"/>
        </w:rPr>
        <w:t>by</w:t>
      </w:r>
      <w:r w:rsidR="003926A1" w:rsidRPr="00DD24B7">
        <w:rPr>
          <w:lang w:val="en-GB"/>
        </w:rPr>
        <w:t xml:space="preserve"> Justin Campbell on </w:t>
      </w:r>
      <w:proofErr w:type="spellStart"/>
      <w:r w:rsidR="003926A1" w:rsidRPr="00DD24B7">
        <w:rPr>
          <w:lang w:val="en-GB"/>
        </w:rPr>
        <w:t>Unsplash</w:t>
      </w:r>
      <w:proofErr w:type="spellEnd"/>
      <w:r>
        <w:rPr>
          <w:lang w:val="en-GB"/>
        </w:rPr>
        <w:t xml:space="preserve"> ..</w:t>
      </w:r>
      <w:r w:rsidRPr="00DD24B7">
        <w:rPr>
          <w:lang w:val="en-GB"/>
        </w:rPr>
        <w:t>……………………………………………………….1</w:t>
      </w:r>
    </w:p>
    <w:p w14:paraId="5A1D040A" w14:textId="19E7DC7C" w:rsidR="00681508" w:rsidRDefault="009F6C09">
      <w:pPr>
        <w:pStyle w:val="Lijstmetafbeeldingen"/>
        <w:tabs>
          <w:tab w:val="right" w:leader="dot" w:pos="10024"/>
        </w:tabs>
        <w:rPr>
          <w:b w:val="0"/>
          <w:noProof/>
          <w:color w:val="auto"/>
          <w:sz w:val="22"/>
          <w:lang w:val="en-GB" w:eastAsia="en-GB"/>
        </w:rPr>
      </w:pPr>
      <w:r w:rsidRPr="00C72AE8">
        <w:rPr>
          <w:noProof/>
        </w:rPr>
        <w:fldChar w:fldCharType="begin"/>
      </w:r>
      <w:r w:rsidRPr="00C72AE8">
        <w:rPr>
          <w:noProof/>
        </w:rPr>
        <w:instrText xml:space="preserve"> TOC \h \z \c "Figuur" </w:instrText>
      </w:r>
      <w:r w:rsidRPr="00C72AE8">
        <w:rPr>
          <w:noProof/>
        </w:rPr>
        <w:fldChar w:fldCharType="separate"/>
      </w:r>
      <w:hyperlink w:anchor="_Toc35275509" w:history="1">
        <w:r w:rsidR="00681508" w:rsidRPr="004B6A53">
          <w:rPr>
            <w:rStyle w:val="Hyperlink"/>
            <w:noProof/>
          </w:rPr>
          <w:t>Figuur 1: Info over vijanden (Onbekend, 2019)</w:t>
        </w:r>
        <w:r w:rsidR="00681508">
          <w:rPr>
            <w:noProof/>
            <w:webHidden/>
          </w:rPr>
          <w:tab/>
        </w:r>
        <w:r w:rsidR="00681508">
          <w:rPr>
            <w:noProof/>
            <w:webHidden/>
          </w:rPr>
          <w:fldChar w:fldCharType="begin"/>
        </w:r>
        <w:r w:rsidR="00681508">
          <w:rPr>
            <w:noProof/>
            <w:webHidden/>
          </w:rPr>
          <w:instrText xml:space="preserve"> PAGEREF _Toc35275509 \h </w:instrText>
        </w:r>
        <w:r w:rsidR="00681508">
          <w:rPr>
            <w:noProof/>
            <w:webHidden/>
          </w:rPr>
        </w:r>
        <w:r w:rsidR="00681508">
          <w:rPr>
            <w:noProof/>
            <w:webHidden/>
          </w:rPr>
          <w:fldChar w:fldCharType="separate"/>
        </w:r>
        <w:r w:rsidR="0080303C">
          <w:rPr>
            <w:noProof/>
            <w:webHidden/>
          </w:rPr>
          <w:t>5</w:t>
        </w:r>
        <w:r w:rsidR="00681508">
          <w:rPr>
            <w:noProof/>
            <w:webHidden/>
          </w:rPr>
          <w:fldChar w:fldCharType="end"/>
        </w:r>
      </w:hyperlink>
    </w:p>
    <w:p w14:paraId="2630CEAC" w14:textId="449713FA" w:rsidR="00681508" w:rsidRDefault="00F71C10">
      <w:pPr>
        <w:pStyle w:val="Lijstmetafbeeldingen"/>
        <w:tabs>
          <w:tab w:val="right" w:leader="dot" w:pos="10024"/>
        </w:tabs>
        <w:rPr>
          <w:b w:val="0"/>
          <w:noProof/>
          <w:color w:val="auto"/>
          <w:sz w:val="22"/>
          <w:lang w:val="en-GB" w:eastAsia="en-GB"/>
        </w:rPr>
      </w:pPr>
      <w:hyperlink w:anchor="_Toc35275510" w:history="1">
        <w:r w:rsidR="00681508" w:rsidRPr="004B6A53">
          <w:rPr>
            <w:rStyle w:val="Hyperlink"/>
            <w:noProof/>
          </w:rPr>
          <w:t>Figuur 2: Info over de blokken</w:t>
        </w:r>
        <w:r w:rsidR="00681508">
          <w:rPr>
            <w:noProof/>
            <w:webHidden/>
          </w:rPr>
          <w:tab/>
        </w:r>
        <w:r w:rsidR="00681508">
          <w:rPr>
            <w:noProof/>
            <w:webHidden/>
          </w:rPr>
          <w:fldChar w:fldCharType="begin"/>
        </w:r>
        <w:r w:rsidR="00681508">
          <w:rPr>
            <w:noProof/>
            <w:webHidden/>
          </w:rPr>
          <w:instrText xml:space="preserve"> PAGEREF _Toc35275510 \h </w:instrText>
        </w:r>
        <w:r w:rsidR="00681508">
          <w:rPr>
            <w:noProof/>
            <w:webHidden/>
          </w:rPr>
        </w:r>
        <w:r w:rsidR="00681508">
          <w:rPr>
            <w:noProof/>
            <w:webHidden/>
          </w:rPr>
          <w:fldChar w:fldCharType="separate"/>
        </w:r>
        <w:r w:rsidR="0080303C">
          <w:rPr>
            <w:noProof/>
            <w:webHidden/>
          </w:rPr>
          <w:t>5</w:t>
        </w:r>
        <w:r w:rsidR="00681508">
          <w:rPr>
            <w:noProof/>
            <w:webHidden/>
          </w:rPr>
          <w:fldChar w:fldCharType="end"/>
        </w:r>
      </w:hyperlink>
    </w:p>
    <w:p w14:paraId="39756A8F" w14:textId="0748052C" w:rsidR="00681508" w:rsidRDefault="00F71C10">
      <w:pPr>
        <w:pStyle w:val="Lijstmetafbeeldingen"/>
        <w:tabs>
          <w:tab w:val="right" w:leader="dot" w:pos="10024"/>
        </w:tabs>
        <w:rPr>
          <w:b w:val="0"/>
          <w:noProof/>
          <w:color w:val="auto"/>
          <w:sz w:val="22"/>
          <w:lang w:val="en-GB" w:eastAsia="en-GB"/>
        </w:rPr>
      </w:pPr>
      <w:hyperlink w:anchor="_Toc35275511" w:history="1">
        <w:r w:rsidR="00681508" w:rsidRPr="004B6A53">
          <w:rPr>
            <w:rStyle w:val="Hyperlink"/>
            <w:noProof/>
          </w:rPr>
          <w:t>Figuur 3: Startscherm schets</w:t>
        </w:r>
        <w:r w:rsidR="00681508">
          <w:rPr>
            <w:noProof/>
            <w:webHidden/>
          </w:rPr>
          <w:tab/>
        </w:r>
        <w:r w:rsidR="00681508">
          <w:rPr>
            <w:noProof/>
            <w:webHidden/>
          </w:rPr>
          <w:fldChar w:fldCharType="begin"/>
        </w:r>
        <w:r w:rsidR="00681508">
          <w:rPr>
            <w:noProof/>
            <w:webHidden/>
          </w:rPr>
          <w:instrText xml:space="preserve"> PAGEREF _Toc35275511 \h </w:instrText>
        </w:r>
        <w:r w:rsidR="00681508">
          <w:rPr>
            <w:noProof/>
            <w:webHidden/>
          </w:rPr>
        </w:r>
        <w:r w:rsidR="00681508">
          <w:rPr>
            <w:noProof/>
            <w:webHidden/>
          </w:rPr>
          <w:fldChar w:fldCharType="separate"/>
        </w:r>
        <w:r w:rsidR="0080303C">
          <w:rPr>
            <w:noProof/>
            <w:webHidden/>
          </w:rPr>
          <w:t>9</w:t>
        </w:r>
        <w:r w:rsidR="00681508">
          <w:rPr>
            <w:noProof/>
            <w:webHidden/>
          </w:rPr>
          <w:fldChar w:fldCharType="end"/>
        </w:r>
      </w:hyperlink>
    </w:p>
    <w:p w14:paraId="6885D420" w14:textId="6A7A43D1" w:rsidR="00681508" w:rsidRDefault="00F71C10">
      <w:pPr>
        <w:pStyle w:val="Lijstmetafbeeldingen"/>
        <w:tabs>
          <w:tab w:val="right" w:leader="dot" w:pos="10024"/>
        </w:tabs>
        <w:rPr>
          <w:b w:val="0"/>
          <w:noProof/>
          <w:color w:val="auto"/>
          <w:sz w:val="22"/>
          <w:lang w:val="en-GB" w:eastAsia="en-GB"/>
        </w:rPr>
      </w:pPr>
      <w:hyperlink w:anchor="_Toc35275512" w:history="1">
        <w:r w:rsidR="00681508" w:rsidRPr="004B6A53">
          <w:rPr>
            <w:rStyle w:val="Hyperlink"/>
            <w:noProof/>
          </w:rPr>
          <w:t>Figuur 4: Speelscherm schets</w:t>
        </w:r>
        <w:r w:rsidR="00681508">
          <w:rPr>
            <w:noProof/>
            <w:webHidden/>
          </w:rPr>
          <w:tab/>
        </w:r>
        <w:r w:rsidR="00681508">
          <w:rPr>
            <w:noProof/>
            <w:webHidden/>
          </w:rPr>
          <w:fldChar w:fldCharType="begin"/>
        </w:r>
        <w:r w:rsidR="00681508">
          <w:rPr>
            <w:noProof/>
            <w:webHidden/>
          </w:rPr>
          <w:instrText xml:space="preserve"> PAGEREF _Toc35275512 \h </w:instrText>
        </w:r>
        <w:r w:rsidR="00681508">
          <w:rPr>
            <w:noProof/>
            <w:webHidden/>
          </w:rPr>
        </w:r>
        <w:r w:rsidR="00681508">
          <w:rPr>
            <w:noProof/>
            <w:webHidden/>
          </w:rPr>
          <w:fldChar w:fldCharType="separate"/>
        </w:r>
        <w:r w:rsidR="0080303C">
          <w:rPr>
            <w:noProof/>
            <w:webHidden/>
          </w:rPr>
          <w:t>9</w:t>
        </w:r>
        <w:r w:rsidR="00681508">
          <w:rPr>
            <w:noProof/>
            <w:webHidden/>
          </w:rPr>
          <w:fldChar w:fldCharType="end"/>
        </w:r>
      </w:hyperlink>
    </w:p>
    <w:p w14:paraId="7127CA34" w14:textId="64F05525" w:rsidR="00681508" w:rsidRDefault="00F71C10">
      <w:pPr>
        <w:pStyle w:val="Lijstmetafbeeldingen"/>
        <w:tabs>
          <w:tab w:val="right" w:leader="dot" w:pos="10024"/>
        </w:tabs>
        <w:rPr>
          <w:b w:val="0"/>
          <w:noProof/>
          <w:color w:val="auto"/>
          <w:sz w:val="22"/>
          <w:lang w:val="en-GB" w:eastAsia="en-GB"/>
        </w:rPr>
      </w:pPr>
      <w:hyperlink w:anchor="_Toc35275513" w:history="1">
        <w:r w:rsidR="00681508" w:rsidRPr="004B6A53">
          <w:rPr>
            <w:rStyle w:val="Hyperlink"/>
            <w:noProof/>
          </w:rPr>
          <w:t>Figuur 5: Eindscherm schets</w:t>
        </w:r>
        <w:r w:rsidR="00681508">
          <w:rPr>
            <w:noProof/>
            <w:webHidden/>
          </w:rPr>
          <w:tab/>
        </w:r>
        <w:r w:rsidR="00681508">
          <w:rPr>
            <w:noProof/>
            <w:webHidden/>
          </w:rPr>
          <w:fldChar w:fldCharType="begin"/>
        </w:r>
        <w:r w:rsidR="00681508">
          <w:rPr>
            <w:noProof/>
            <w:webHidden/>
          </w:rPr>
          <w:instrText xml:space="preserve"> PAGEREF _Toc35275513 \h </w:instrText>
        </w:r>
        <w:r w:rsidR="00681508">
          <w:rPr>
            <w:noProof/>
            <w:webHidden/>
          </w:rPr>
        </w:r>
        <w:r w:rsidR="00681508">
          <w:rPr>
            <w:noProof/>
            <w:webHidden/>
          </w:rPr>
          <w:fldChar w:fldCharType="separate"/>
        </w:r>
        <w:r w:rsidR="0080303C">
          <w:rPr>
            <w:noProof/>
            <w:webHidden/>
          </w:rPr>
          <w:t>10</w:t>
        </w:r>
        <w:r w:rsidR="00681508">
          <w:rPr>
            <w:noProof/>
            <w:webHidden/>
          </w:rPr>
          <w:fldChar w:fldCharType="end"/>
        </w:r>
      </w:hyperlink>
    </w:p>
    <w:p w14:paraId="32D0CD23" w14:textId="7FB3CCE2" w:rsidR="00F35FD8" w:rsidRDefault="009F6C09" w:rsidP="000A07F0">
      <w:pPr>
        <w:pStyle w:val="Lijstmetafbeeldingen"/>
        <w:tabs>
          <w:tab w:val="right" w:leader="dot" w:pos="10024"/>
        </w:tabs>
        <w:rPr>
          <w:noProof/>
        </w:rPr>
      </w:pPr>
      <w:r w:rsidRPr="00C72AE8">
        <w:rPr>
          <w:noProof/>
        </w:rPr>
        <w:fldChar w:fldCharType="end"/>
      </w:r>
    </w:p>
    <w:p w14:paraId="2FC7F0DD" w14:textId="77777777" w:rsidR="00F35FD8" w:rsidRDefault="00F35FD8">
      <w:pPr>
        <w:spacing w:after="200"/>
        <w:rPr>
          <w:noProof/>
        </w:rPr>
      </w:pPr>
      <w:r>
        <w:rPr>
          <w:noProof/>
        </w:rPr>
        <w:br w:type="page"/>
      </w:r>
    </w:p>
    <w:bookmarkStart w:id="30" w:name="_Toc35270600" w:displacedByCustomXml="next"/>
    <w:bookmarkStart w:id="31" w:name="_Toc41045149" w:displacedByCustomXml="next"/>
    <w:sdt>
      <w:sdtPr>
        <w:rPr>
          <w:rFonts w:asciiTheme="minorHAnsi" w:eastAsiaTheme="minorEastAsia" w:hAnsiTheme="minorHAnsi" w:cstheme="minorBidi"/>
          <w:color w:val="082A75" w:themeColor="text2"/>
          <w:kern w:val="0"/>
          <w:sz w:val="28"/>
          <w:szCs w:val="22"/>
        </w:rPr>
        <w:id w:val="-110440563"/>
        <w:docPartObj>
          <w:docPartGallery w:val="Bibliographies"/>
          <w:docPartUnique/>
        </w:docPartObj>
      </w:sdtPr>
      <w:sdtEndPr/>
      <w:sdtContent>
        <w:bookmarkEnd w:id="30" w:displacedByCustomXml="prev"/>
        <w:p w14:paraId="2140FE3E" w14:textId="69451167" w:rsidR="009C741E" w:rsidRPr="00C72AE8" w:rsidRDefault="00F35FD8">
          <w:pPr>
            <w:pStyle w:val="Kop1"/>
          </w:pPr>
          <w:r>
            <w:t>Bronnen</w:t>
          </w:r>
          <w:bookmarkEnd w:id="31"/>
        </w:p>
        <w:sdt>
          <w:sdtPr>
            <w:id w:val="-573587230"/>
            <w:bibliography/>
          </w:sdtPr>
          <w:sdtEndPr/>
          <w:sdtContent>
            <w:p w14:paraId="1960FB09" w14:textId="77777777" w:rsidR="0080303C" w:rsidRDefault="009C741E" w:rsidP="0080303C">
              <w:pPr>
                <w:pStyle w:val="Bibliografie"/>
                <w:ind w:left="720" w:hanging="720"/>
                <w:rPr>
                  <w:noProof/>
                  <w:sz w:val="24"/>
                  <w:szCs w:val="24"/>
                </w:rPr>
              </w:pPr>
              <w:r w:rsidRPr="00C72AE8">
                <w:rPr>
                  <w:b w:val="0"/>
                </w:rPr>
                <w:fldChar w:fldCharType="begin"/>
              </w:r>
              <w:r w:rsidRPr="00C72AE8">
                <w:instrText>BIBLIOGRAPHY</w:instrText>
              </w:r>
              <w:r w:rsidRPr="00C72AE8">
                <w:rPr>
                  <w:b w:val="0"/>
                </w:rPr>
                <w:fldChar w:fldCharType="separate"/>
              </w:r>
              <w:r w:rsidR="0080303C">
                <w:rPr>
                  <w:noProof/>
                </w:rPr>
                <w:t xml:space="preserve">Onbekend. (2019, november 21). </w:t>
              </w:r>
              <w:r w:rsidR="0080303C">
                <w:rPr>
                  <w:i/>
                  <w:iCs/>
                  <w:noProof/>
                </w:rPr>
                <w:t>Tanks!</w:t>
              </w:r>
              <w:r w:rsidR="0080303C">
                <w:rPr>
                  <w:noProof/>
                </w:rPr>
                <w:t xml:space="preserve"> Opgehaald van Nintendo.fandom: https://nintendo.fandom.com/wiki/Tanks!</w:t>
              </w:r>
            </w:p>
            <w:p w14:paraId="388B360D" w14:textId="77777777" w:rsidR="0080303C" w:rsidRDefault="0080303C" w:rsidP="0080303C">
              <w:pPr>
                <w:pStyle w:val="Bibliografie"/>
                <w:ind w:left="720" w:hanging="720"/>
                <w:rPr>
                  <w:noProof/>
                </w:rPr>
              </w:pPr>
              <w:r>
                <w:rPr>
                  <w:noProof/>
                </w:rPr>
                <w:t xml:space="preserve">projectmanagementsite. (2019, onbekend onbekend). </w:t>
              </w:r>
              <w:r>
                <w:rPr>
                  <w:i/>
                  <w:iCs/>
                  <w:noProof/>
                </w:rPr>
                <w:t>MoSCoW</w:t>
              </w:r>
              <w:r>
                <w:rPr>
                  <w:noProof/>
                </w:rPr>
                <w:t>. Opgehaald van projectmanagementsite: https://projectmanagementsite.nl/moscow/#.XnHp-KhKiMo</w:t>
              </w:r>
            </w:p>
            <w:p w14:paraId="55665096" w14:textId="4F264590" w:rsidR="009C741E" w:rsidRPr="00C72AE8" w:rsidRDefault="009C741E" w:rsidP="0080303C">
              <w:r w:rsidRPr="00C72AE8">
                <w:rPr>
                  <w:b w:val="0"/>
                  <w:bCs/>
                </w:rPr>
                <w:fldChar w:fldCharType="end"/>
              </w:r>
            </w:p>
          </w:sdtContent>
        </w:sdt>
      </w:sdtContent>
    </w:sdt>
    <w:p w14:paraId="512E6FF2" w14:textId="77777777" w:rsidR="00281D25" w:rsidRPr="00C72AE8" w:rsidRDefault="00281D25" w:rsidP="000A07F0">
      <w:pPr>
        <w:spacing w:after="200"/>
        <w:rPr>
          <w:b w:val="0"/>
        </w:rPr>
      </w:pPr>
    </w:p>
    <w:sectPr w:rsidR="00281D25" w:rsidRPr="00C72AE8"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72D1A" w14:textId="77777777" w:rsidR="00F71C10" w:rsidRDefault="00F71C10">
      <w:r>
        <w:separator/>
      </w:r>
    </w:p>
    <w:p w14:paraId="377A1BF5" w14:textId="77777777" w:rsidR="00F71C10" w:rsidRDefault="00F71C10"/>
  </w:endnote>
  <w:endnote w:type="continuationSeparator" w:id="0">
    <w:p w14:paraId="2F90C7D6" w14:textId="77777777" w:rsidR="00F71C10" w:rsidRDefault="00F71C10">
      <w:r>
        <w:continuationSeparator/>
      </w:r>
    </w:p>
    <w:p w14:paraId="604F16F6" w14:textId="77777777" w:rsidR="00F71C10" w:rsidRDefault="00F71C10"/>
  </w:endnote>
  <w:endnote w:type="continuationNotice" w:id="1">
    <w:p w14:paraId="496ADB01" w14:textId="77777777" w:rsidR="00F71C10" w:rsidRDefault="00F71C1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14:paraId="1FA19E98" w14:textId="77777777" w:rsidR="003926A1" w:rsidRDefault="003926A1">
        <w:pPr>
          <w:pStyle w:val="Voettekst"/>
          <w:jc w:val="center"/>
        </w:pPr>
        <w:r>
          <w:rPr>
            <w:lang w:bidi="nl-NL"/>
          </w:rPr>
          <w:fldChar w:fldCharType="begin"/>
        </w:r>
        <w:r>
          <w:rPr>
            <w:lang w:bidi="nl-NL"/>
          </w:rPr>
          <w:instrText xml:space="preserve"> PAGE   \* MERGEFORMAT </w:instrText>
        </w:r>
        <w:r>
          <w:rPr>
            <w:lang w:bidi="nl-NL"/>
          </w:rPr>
          <w:fldChar w:fldCharType="separate"/>
        </w:r>
        <w:r>
          <w:rPr>
            <w:noProof/>
            <w:lang w:bidi="nl-NL"/>
          </w:rPr>
          <w:t>2</w:t>
        </w:r>
        <w:r>
          <w:rPr>
            <w:noProof/>
            <w:lang w:bidi="nl-NL"/>
          </w:rPr>
          <w:fldChar w:fldCharType="end"/>
        </w:r>
      </w:p>
    </w:sdtContent>
  </w:sdt>
  <w:p w14:paraId="164DE365" w14:textId="77777777" w:rsidR="003926A1" w:rsidRDefault="003926A1"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5093F" w14:textId="77777777" w:rsidR="00F71C10" w:rsidRDefault="00F71C10">
      <w:r>
        <w:separator/>
      </w:r>
    </w:p>
    <w:p w14:paraId="1B00841D" w14:textId="77777777" w:rsidR="00F71C10" w:rsidRDefault="00F71C10"/>
  </w:footnote>
  <w:footnote w:type="continuationSeparator" w:id="0">
    <w:p w14:paraId="0C859ADD" w14:textId="77777777" w:rsidR="00F71C10" w:rsidRDefault="00F71C10">
      <w:r>
        <w:continuationSeparator/>
      </w:r>
    </w:p>
    <w:p w14:paraId="7C92CAF3" w14:textId="77777777" w:rsidR="00F71C10" w:rsidRDefault="00F71C10"/>
  </w:footnote>
  <w:footnote w:type="continuationNotice" w:id="1">
    <w:p w14:paraId="377BEDA2" w14:textId="77777777" w:rsidR="00F71C10" w:rsidRDefault="00F71C1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3926A1" w14:paraId="2C96BEB3" w14:textId="77777777" w:rsidTr="00360494">
      <w:trPr>
        <w:trHeight w:val="978"/>
      </w:trPr>
      <w:tc>
        <w:tcPr>
          <w:tcW w:w="10035" w:type="dxa"/>
          <w:tcBorders>
            <w:top w:val="nil"/>
            <w:left w:val="nil"/>
            <w:bottom w:val="single" w:sz="36" w:space="0" w:color="34ABA2" w:themeColor="accent3"/>
            <w:right w:val="nil"/>
          </w:tcBorders>
        </w:tcPr>
        <w:p w14:paraId="52AF5D2F" w14:textId="77777777" w:rsidR="003926A1" w:rsidRDefault="003926A1">
          <w:pPr>
            <w:pStyle w:val="Koptekst"/>
          </w:pPr>
        </w:p>
      </w:tc>
    </w:tr>
  </w:tbl>
  <w:p w14:paraId="2E1E9EB6" w14:textId="77777777" w:rsidR="003926A1" w:rsidRDefault="003926A1"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E47D3"/>
    <w:multiLevelType w:val="hybridMultilevel"/>
    <w:tmpl w:val="7D0E07BE"/>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BFC6EA1"/>
    <w:multiLevelType w:val="hybridMultilevel"/>
    <w:tmpl w:val="D2AE10F2"/>
    <w:lvl w:ilvl="0" w:tplc="08090015">
      <w:start w:val="1"/>
      <w:numFmt w:val="upperLetter"/>
      <w:lvlText w:val="%1."/>
      <w:lvlJc w:val="left"/>
      <w:pPr>
        <w:ind w:left="720" w:hanging="360"/>
      </w:pPr>
      <w:rPr>
        <w:rFonts w:hint="default"/>
        <w:sz w:val="28"/>
        <w:szCs w:val="2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D8430E2"/>
    <w:multiLevelType w:val="hybridMultilevel"/>
    <w:tmpl w:val="F6F6E2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C07B5B"/>
    <w:multiLevelType w:val="hybridMultilevel"/>
    <w:tmpl w:val="57CEE840"/>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777E6C"/>
    <w:multiLevelType w:val="hybridMultilevel"/>
    <w:tmpl w:val="436E3FE6"/>
    <w:lvl w:ilvl="0" w:tplc="5726AA32">
      <w:start w:val="1"/>
      <w:numFmt w:val="bullet"/>
      <w:lvlText w:val=""/>
      <w:lvlJc w:val="left"/>
      <w:pPr>
        <w:ind w:left="720" w:hanging="360"/>
      </w:pPr>
      <w:rPr>
        <w:rFonts w:ascii="Symbol" w:hAnsi="Symbol" w:hint="default"/>
        <w:sz w:val="28"/>
        <w:szCs w:val="28"/>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84C63E1"/>
    <w:multiLevelType w:val="multilevel"/>
    <w:tmpl w:val="D60036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22095"/>
    <w:multiLevelType w:val="hybridMultilevel"/>
    <w:tmpl w:val="5988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ED4747"/>
    <w:multiLevelType w:val="hybridMultilevel"/>
    <w:tmpl w:val="5F442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1A15B99"/>
    <w:multiLevelType w:val="hybridMultilevel"/>
    <w:tmpl w:val="6F86C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0" w15:restartNumberingAfterBreak="0">
    <w:nsid w:val="2B44183F"/>
    <w:multiLevelType w:val="hybridMultilevel"/>
    <w:tmpl w:val="B4663CE6"/>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C9799E"/>
    <w:multiLevelType w:val="hybridMultilevel"/>
    <w:tmpl w:val="F42858BC"/>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8A1AF9"/>
    <w:multiLevelType w:val="hybridMultilevel"/>
    <w:tmpl w:val="D8D03576"/>
    <w:lvl w:ilvl="0" w:tplc="04130001">
      <w:start w:val="1"/>
      <w:numFmt w:val="bullet"/>
      <w:lvlText w:val=""/>
      <w:lvlJc w:val="left"/>
      <w:pPr>
        <w:ind w:left="1040" w:hanging="360"/>
      </w:pPr>
      <w:rPr>
        <w:rFonts w:ascii="Symbol" w:hAnsi="Symbol" w:hint="default"/>
      </w:rPr>
    </w:lvl>
    <w:lvl w:ilvl="1" w:tplc="04130003" w:tentative="1">
      <w:start w:val="1"/>
      <w:numFmt w:val="bullet"/>
      <w:lvlText w:val="o"/>
      <w:lvlJc w:val="left"/>
      <w:pPr>
        <w:ind w:left="1760" w:hanging="360"/>
      </w:pPr>
      <w:rPr>
        <w:rFonts w:ascii="Courier New" w:hAnsi="Courier New" w:cs="Courier New" w:hint="default"/>
      </w:rPr>
    </w:lvl>
    <w:lvl w:ilvl="2" w:tplc="04130005" w:tentative="1">
      <w:start w:val="1"/>
      <w:numFmt w:val="bullet"/>
      <w:lvlText w:val=""/>
      <w:lvlJc w:val="left"/>
      <w:pPr>
        <w:ind w:left="2480" w:hanging="360"/>
      </w:pPr>
      <w:rPr>
        <w:rFonts w:ascii="Wingdings" w:hAnsi="Wingdings" w:hint="default"/>
      </w:rPr>
    </w:lvl>
    <w:lvl w:ilvl="3" w:tplc="04130001" w:tentative="1">
      <w:start w:val="1"/>
      <w:numFmt w:val="bullet"/>
      <w:lvlText w:val=""/>
      <w:lvlJc w:val="left"/>
      <w:pPr>
        <w:ind w:left="3200" w:hanging="360"/>
      </w:pPr>
      <w:rPr>
        <w:rFonts w:ascii="Symbol" w:hAnsi="Symbol" w:hint="default"/>
      </w:rPr>
    </w:lvl>
    <w:lvl w:ilvl="4" w:tplc="04130003" w:tentative="1">
      <w:start w:val="1"/>
      <w:numFmt w:val="bullet"/>
      <w:lvlText w:val="o"/>
      <w:lvlJc w:val="left"/>
      <w:pPr>
        <w:ind w:left="3920" w:hanging="360"/>
      </w:pPr>
      <w:rPr>
        <w:rFonts w:ascii="Courier New" w:hAnsi="Courier New" w:cs="Courier New" w:hint="default"/>
      </w:rPr>
    </w:lvl>
    <w:lvl w:ilvl="5" w:tplc="04130005" w:tentative="1">
      <w:start w:val="1"/>
      <w:numFmt w:val="bullet"/>
      <w:lvlText w:val=""/>
      <w:lvlJc w:val="left"/>
      <w:pPr>
        <w:ind w:left="4640" w:hanging="360"/>
      </w:pPr>
      <w:rPr>
        <w:rFonts w:ascii="Wingdings" w:hAnsi="Wingdings" w:hint="default"/>
      </w:rPr>
    </w:lvl>
    <w:lvl w:ilvl="6" w:tplc="04130001" w:tentative="1">
      <w:start w:val="1"/>
      <w:numFmt w:val="bullet"/>
      <w:lvlText w:val=""/>
      <w:lvlJc w:val="left"/>
      <w:pPr>
        <w:ind w:left="5360" w:hanging="360"/>
      </w:pPr>
      <w:rPr>
        <w:rFonts w:ascii="Symbol" w:hAnsi="Symbol" w:hint="default"/>
      </w:rPr>
    </w:lvl>
    <w:lvl w:ilvl="7" w:tplc="04130003" w:tentative="1">
      <w:start w:val="1"/>
      <w:numFmt w:val="bullet"/>
      <w:lvlText w:val="o"/>
      <w:lvlJc w:val="left"/>
      <w:pPr>
        <w:ind w:left="6080" w:hanging="360"/>
      </w:pPr>
      <w:rPr>
        <w:rFonts w:ascii="Courier New" w:hAnsi="Courier New" w:cs="Courier New" w:hint="default"/>
      </w:rPr>
    </w:lvl>
    <w:lvl w:ilvl="8" w:tplc="04130005" w:tentative="1">
      <w:start w:val="1"/>
      <w:numFmt w:val="bullet"/>
      <w:lvlText w:val=""/>
      <w:lvlJc w:val="left"/>
      <w:pPr>
        <w:ind w:left="6800" w:hanging="360"/>
      </w:pPr>
      <w:rPr>
        <w:rFonts w:ascii="Wingdings" w:hAnsi="Wingdings" w:hint="default"/>
      </w:rPr>
    </w:lvl>
  </w:abstractNum>
  <w:abstractNum w:abstractNumId="13" w15:restartNumberingAfterBreak="0">
    <w:nsid w:val="409555B6"/>
    <w:multiLevelType w:val="hybridMultilevel"/>
    <w:tmpl w:val="C48CDD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AF975E3"/>
    <w:multiLevelType w:val="multilevel"/>
    <w:tmpl w:val="9D124C12"/>
    <w:lvl w:ilvl="0">
      <w:start w:val="4"/>
      <w:numFmt w:val="decimal"/>
      <w:lvlText w:val="%1"/>
      <w:lvlJc w:val="left"/>
      <w:pPr>
        <w:ind w:left="456" w:hanging="456"/>
      </w:pPr>
      <w:rPr>
        <w:rFonts w:hint="default"/>
      </w:rPr>
    </w:lvl>
    <w:lvl w:ilvl="1">
      <w:start w:val="3"/>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B45690C"/>
    <w:multiLevelType w:val="hybridMultilevel"/>
    <w:tmpl w:val="7D0CD416"/>
    <w:lvl w:ilvl="0" w:tplc="08090015">
      <w:start w:val="1"/>
      <w:numFmt w:val="upp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D771254"/>
    <w:multiLevelType w:val="hybridMultilevel"/>
    <w:tmpl w:val="39E2005C"/>
    <w:lvl w:ilvl="0" w:tplc="41F47DF0">
      <w:start w:val="1"/>
      <w:numFmt w:val="upperLetter"/>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0A1D27"/>
    <w:multiLevelType w:val="hybridMultilevel"/>
    <w:tmpl w:val="54B4F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0E7C7F"/>
    <w:multiLevelType w:val="hybridMultilevel"/>
    <w:tmpl w:val="F45ADD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03940A5"/>
    <w:multiLevelType w:val="hybridMultilevel"/>
    <w:tmpl w:val="52E8EF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4EA3E9B"/>
    <w:multiLevelType w:val="hybridMultilevel"/>
    <w:tmpl w:val="F306DF7E"/>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2343DC"/>
    <w:multiLevelType w:val="hybridMultilevel"/>
    <w:tmpl w:val="31224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8F3DB6"/>
    <w:multiLevelType w:val="hybridMultilevel"/>
    <w:tmpl w:val="660075C0"/>
    <w:lvl w:ilvl="0" w:tplc="08090015">
      <w:start w:val="1"/>
      <w:numFmt w:val="upp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9047E8"/>
    <w:multiLevelType w:val="hybridMultilevel"/>
    <w:tmpl w:val="AB0A4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D36312"/>
    <w:multiLevelType w:val="hybridMultilevel"/>
    <w:tmpl w:val="CE0C40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B9C6CAF"/>
    <w:multiLevelType w:val="hybridMultilevel"/>
    <w:tmpl w:val="761C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5"/>
  </w:num>
  <w:num w:numId="4">
    <w:abstractNumId w:val="2"/>
  </w:num>
  <w:num w:numId="5">
    <w:abstractNumId w:val="5"/>
  </w:num>
  <w:num w:numId="6">
    <w:abstractNumId w:val="6"/>
  </w:num>
  <w:num w:numId="7">
    <w:abstractNumId w:val="21"/>
  </w:num>
  <w:num w:numId="8">
    <w:abstractNumId w:val="24"/>
  </w:num>
  <w:num w:numId="9">
    <w:abstractNumId w:val="12"/>
  </w:num>
  <w:num w:numId="10">
    <w:abstractNumId w:val="13"/>
  </w:num>
  <w:num w:numId="11">
    <w:abstractNumId w:val="4"/>
  </w:num>
  <w:num w:numId="12">
    <w:abstractNumId w:val="17"/>
  </w:num>
  <w:num w:numId="13">
    <w:abstractNumId w:val="8"/>
  </w:num>
  <w:num w:numId="14">
    <w:abstractNumId w:val="7"/>
  </w:num>
  <w:num w:numId="15">
    <w:abstractNumId w:val="23"/>
  </w:num>
  <w:num w:numId="16">
    <w:abstractNumId w:val="15"/>
  </w:num>
  <w:num w:numId="17">
    <w:abstractNumId w:val="1"/>
  </w:num>
  <w:num w:numId="18">
    <w:abstractNumId w:val="16"/>
  </w:num>
  <w:num w:numId="19">
    <w:abstractNumId w:val="20"/>
  </w:num>
  <w:num w:numId="20">
    <w:abstractNumId w:val="22"/>
  </w:num>
  <w:num w:numId="21">
    <w:abstractNumId w:val="10"/>
  </w:num>
  <w:num w:numId="22">
    <w:abstractNumId w:val="3"/>
  </w:num>
  <w:num w:numId="23">
    <w:abstractNumId w:val="11"/>
  </w:num>
  <w:num w:numId="24">
    <w:abstractNumId w:val="19"/>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00DF3"/>
    <w:rsid w:val="00010FD2"/>
    <w:rsid w:val="0001204F"/>
    <w:rsid w:val="000137E8"/>
    <w:rsid w:val="0002482E"/>
    <w:rsid w:val="00034752"/>
    <w:rsid w:val="000462B6"/>
    <w:rsid w:val="00047784"/>
    <w:rsid w:val="00050324"/>
    <w:rsid w:val="00054244"/>
    <w:rsid w:val="000636FA"/>
    <w:rsid w:val="000751FF"/>
    <w:rsid w:val="000844FE"/>
    <w:rsid w:val="00094B5C"/>
    <w:rsid w:val="000964E4"/>
    <w:rsid w:val="000A0150"/>
    <w:rsid w:val="000A07F0"/>
    <w:rsid w:val="000A112E"/>
    <w:rsid w:val="000A2AA1"/>
    <w:rsid w:val="000A499D"/>
    <w:rsid w:val="000B05FB"/>
    <w:rsid w:val="000C029C"/>
    <w:rsid w:val="000C22D1"/>
    <w:rsid w:val="000C251E"/>
    <w:rsid w:val="000C477D"/>
    <w:rsid w:val="000D19EA"/>
    <w:rsid w:val="000D3EE1"/>
    <w:rsid w:val="000D4AAF"/>
    <w:rsid w:val="000D7342"/>
    <w:rsid w:val="000E0DD9"/>
    <w:rsid w:val="000E1126"/>
    <w:rsid w:val="000E1258"/>
    <w:rsid w:val="000E5539"/>
    <w:rsid w:val="000E6047"/>
    <w:rsid w:val="000E63C9"/>
    <w:rsid w:val="000F2482"/>
    <w:rsid w:val="000F7F61"/>
    <w:rsid w:val="00105F24"/>
    <w:rsid w:val="001072ED"/>
    <w:rsid w:val="001103C4"/>
    <w:rsid w:val="0011199A"/>
    <w:rsid w:val="00111ABD"/>
    <w:rsid w:val="0012256B"/>
    <w:rsid w:val="001259D0"/>
    <w:rsid w:val="00127BC2"/>
    <w:rsid w:val="00130E9D"/>
    <w:rsid w:val="001350D0"/>
    <w:rsid w:val="00135867"/>
    <w:rsid w:val="00150A6D"/>
    <w:rsid w:val="00167D6E"/>
    <w:rsid w:val="00181DBC"/>
    <w:rsid w:val="00185B35"/>
    <w:rsid w:val="0018668C"/>
    <w:rsid w:val="001B0272"/>
    <w:rsid w:val="001B08FD"/>
    <w:rsid w:val="001B739B"/>
    <w:rsid w:val="001C107B"/>
    <w:rsid w:val="001C147F"/>
    <w:rsid w:val="001C2692"/>
    <w:rsid w:val="001C58F6"/>
    <w:rsid w:val="001C6E56"/>
    <w:rsid w:val="001C7E44"/>
    <w:rsid w:val="001D185B"/>
    <w:rsid w:val="001D388A"/>
    <w:rsid w:val="001D52DC"/>
    <w:rsid w:val="001F2BC8"/>
    <w:rsid w:val="001F2CB6"/>
    <w:rsid w:val="001F5F6B"/>
    <w:rsid w:val="002009F0"/>
    <w:rsid w:val="00200BE8"/>
    <w:rsid w:val="00220C79"/>
    <w:rsid w:val="0022569B"/>
    <w:rsid w:val="0022792C"/>
    <w:rsid w:val="002357B0"/>
    <w:rsid w:val="00237F06"/>
    <w:rsid w:val="00243E4E"/>
    <w:rsid w:val="00243EBC"/>
    <w:rsid w:val="00246A35"/>
    <w:rsid w:val="00246F4E"/>
    <w:rsid w:val="00255A0D"/>
    <w:rsid w:val="00261B25"/>
    <w:rsid w:val="00267906"/>
    <w:rsid w:val="00281D25"/>
    <w:rsid w:val="0028420E"/>
    <w:rsid w:val="00284348"/>
    <w:rsid w:val="00284AD9"/>
    <w:rsid w:val="00284C5A"/>
    <w:rsid w:val="00285932"/>
    <w:rsid w:val="00286816"/>
    <w:rsid w:val="002964A7"/>
    <w:rsid w:val="00296EEA"/>
    <w:rsid w:val="002A05B6"/>
    <w:rsid w:val="002A56E0"/>
    <w:rsid w:val="002A5FB9"/>
    <w:rsid w:val="002B0192"/>
    <w:rsid w:val="002B102E"/>
    <w:rsid w:val="002B2337"/>
    <w:rsid w:val="002B3624"/>
    <w:rsid w:val="002B60D5"/>
    <w:rsid w:val="002C0051"/>
    <w:rsid w:val="002C7D87"/>
    <w:rsid w:val="002D7B27"/>
    <w:rsid w:val="002F51F5"/>
    <w:rsid w:val="00300FC2"/>
    <w:rsid w:val="003036FD"/>
    <w:rsid w:val="003074BE"/>
    <w:rsid w:val="00312137"/>
    <w:rsid w:val="00314A40"/>
    <w:rsid w:val="00324B09"/>
    <w:rsid w:val="00330359"/>
    <w:rsid w:val="00331845"/>
    <w:rsid w:val="0033330E"/>
    <w:rsid w:val="003356CF"/>
    <w:rsid w:val="0033762F"/>
    <w:rsid w:val="003470BD"/>
    <w:rsid w:val="00357433"/>
    <w:rsid w:val="00360494"/>
    <w:rsid w:val="00361A97"/>
    <w:rsid w:val="00366C7E"/>
    <w:rsid w:val="0037012D"/>
    <w:rsid w:val="00375413"/>
    <w:rsid w:val="003809EB"/>
    <w:rsid w:val="00384EA3"/>
    <w:rsid w:val="00387322"/>
    <w:rsid w:val="003923E0"/>
    <w:rsid w:val="003926A1"/>
    <w:rsid w:val="003A2CEB"/>
    <w:rsid w:val="003A39A1"/>
    <w:rsid w:val="003B2C52"/>
    <w:rsid w:val="003C2191"/>
    <w:rsid w:val="003C59B7"/>
    <w:rsid w:val="003D3863"/>
    <w:rsid w:val="003E075A"/>
    <w:rsid w:val="003E2BFE"/>
    <w:rsid w:val="003E3CC8"/>
    <w:rsid w:val="003E53F9"/>
    <w:rsid w:val="00402F21"/>
    <w:rsid w:val="004047BA"/>
    <w:rsid w:val="00405507"/>
    <w:rsid w:val="004104A6"/>
    <w:rsid w:val="004110DE"/>
    <w:rsid w:val="00417288"/>
    <w:rsid w:val="004230A0"/>
    <w:rsid w:val="004253E5"/>
    <w:rsid w:val="0044085A"/>
    <w:rsid w:val="00446B9D"/>
    <w:rsid w:val="00454B0A"/>
    <w:rsid w:val="004568E6"/>
    <w:rsid w:val="00462723"/>
    <w:rsid w:val="00462D04"/>
    <w:rsid w:val="004818C9"/>
    <w:rsid w:val="00494B31"/>
    <w:rsid w:val="00495AB0"/>
    <w:rsid w:val="00497F6F"/>
    <w:rsid w:val="004A1284"/>
    <w:rsid w:val="004A31C9"/>
    <w:rsid w:val="004A4193"/>
    <w:rsid w:val="004A5710"/>
    <w:rsid w:val="004A578B"/>
    <w:rsid w:val="004B21A5"/>
    <w:rsid w:val="004B6251"/>
    <w:rsid w:val="004C44DE"/>
    <w:rsid w:val="004D1B91"/>
    <w:rsid w:val="004D2BFE"/>
    <w:rsid w:val="004E5F6F"/>
    <w:rsid w:val="004F2E31"/>
    <w:rsid w:val="005003AC"/>
    <w:rsid w:val="005037F0"/>
    <w:rsid w:val="00510AFE"/>
    <w:rsid w:val="0051241C"/>
    <w:rsid w:val="005151D2"/>
    <w:rsid w:val="00516A86"/>
    <w:rsid w:val="00521FB2"/>
    <w:rsid w:val="00522180"/>
    <w:rsid w:val="00523B85"/>
    <w:rsid w:val="00526967"/>
    <w:rsid w:val="005275F6"/>
    <w:rsid w:val="00533B6A"/>
    <w:rsid w:val="0053511E"/>
    <w:rsid w:val="00542C57"/>
    <w:rsid w:val="00543496"/>
    <w:rsid w:val="00546C98"/>
    <w:rsid w:val="005539DE"/>
    <w:rsid w:val="00554ACA"/>
    <w:rsid w:val="005576FC"/>
    <w:rsid w:val="00563212"/>
    <w:rsid w:val="005714EC"/>
    <w:rsid w:val="00572102"/>
    <w:rsid w:val="0057212A"/>
    <w:rsid w:val="005754BD"/>
    <w:rsid w:val="00580F3E"/>
    <w:rsid w:val="00582725"/>
    <w:rsid w:val="005876ED"/>
    <w:rsid w:val="005935A5"/>
    <w:rsid w:val="0059617B"/>
    <w:rsid w:val="005976D6"/>
    <w:rsid w:val="005B0977"/>
    <w:rsid w:val="005C04B0"/>
    <w:rsid w:val="005C7063"/>
    <w:rsid w:val="005D560C"/>
    <w:rsid w:val="005D6477"/>
    <w:rsid w:val="005E22F7"/>
    <w:rsid w:val="005F1BB0"/>
    <w:rsid w:val="00605E6C"/>
    <w:rsid w:val="0060648C"/>
    <w:rsid w:val="00616BB4"/>
    <w:rsid w:val="006409E2"/>
    <w:rsid w:val="00641650"/>
    <w:rsid w:val="00642062"/>
    <w:rsid w:val="006423B6"/>
    <w:rsid w:val="006428C2"/>
    <w:rsid w:val="00644FAC"/>
    <w:rsid w:val="00656C4D"/>
    <w:rsid w:val="00673FBB"/>
    <w:rsid w:val="0067785D"/>
    <w:rsid w:val="00681508"/>
    <w:rsid w:val="006864B1"/>
    <w:rsid w:val="00687045"/>
    <w:rsid w:val="006957DC"/>
    <w:rsid w:val="00696A24"/>
    <w:rsid w:val="006A4A7B"/>
    <w:rsid w:val="006B2520"/>
    <w:rsid w:val="006C2A3C"/>
    <w:rsid w:val="006D1E27"/>
    <w:rsid w:val="006D2C6D"/>
    <w:rsid w:val="006E5716"/>
    <w:rsid w:val="006F2BD5"/>
    <w:rsid w:val="006F42AF"/>
    <w:rsid w:val="007008B1"/>
    <w:rsid w:val="00710DFE"/>
    <w:rsid w:val="00712F65"/>
    <w:rsid w:val="007253CE"/>
    <w:rsid w:val="00727E8D"/>
    <w:rsid w:val="007302B3"/>
    <w:rsid w:val="00730733"/>
    <w:rsid w:val="00730E3A"/>
    <w:rsid w:val="00730F64"/>
    <w:rsid w:val="00734054"/>
    <w:rsid w:val="00734140"/>
    <w:rsid w:val="00736AAF"/>
    <w:rsid w:val="00751F09"/>
    <w:rsid w:val="00755BF2"/>
    <w:rsid w:val="00760347"/>
    <w:rsid w:val="007614A6"/>
    <w:rsid w:val="0076232E"/>
    <w:rsid w:val="007642F7"/>
    <w:rsid w:val="00765B2A"/>
    <w:rsid w:val="00770272"/>
    <w:rsid w:val="007746DE"/>
    <w:rsid w:val="00783A34"/>
    <w:rsid w:val="0079256E"/>
    <w:rsid w:val="00792924"/>
    <w:rsid w:val="007A0E17"/>
    <w:rsid w:val="007A1C57"/>
    <w:rsid w:val="007A7628"/>
    <w:rsid w:val="007B1F59"/>
    <w:rsid w:val="007C53B6"/>
    <w:rsid w:val="007C69D5"/>
    <w:rsid w:val="007C6B52"/>
    <w:rsid w:val="007D07FE"/>
    <w:rsid w:val="007D16C5"/>
    <w:rsid w:val="007D6EED"/>
    <w:rsid w:val="007E0CC4"/>
    <w:rsid w:val="007E5767"/>
    <w:rsid w:val="007F54C5"/>
    <w:rsid w:val="00801EF4"/>
    <w:rsid w:val="0080303C"/>
    <w:rsid w:val="00814FEA"/>
    <w:rsid w:val="00816512"/>
    <w:rsid w:val="00822C29"/>
    <w:rsid w:val="0082415B"/>
    <w:rsid w:val="0082528F"/>
    <w:rsid w:val="008408B3"/>
    <w:rsid w:val="00862A28"/>
    <w:rsid w:val="00862FE4"/>
    <w:rsid w:val="0086389A"/>
    <w:rsid w:val="0087605E"/>
    <w:rsid w:val="008808C0"/>
    <w:rsid w:val="008817C0"/>
    <w:rsid w:val="00884712"/>
    <w:rsid w:val="008847DF"/>
    <w:rsid w:val="00887AE1"/>
    <w:rsid w:val="00893DFD"/>
    <w:rsid w:val="008A0122"/>
    <w:rsid w:val="008A47AC"/>
    <w:rsid w:val="008B1FEE"/>
    <w:rsid w:val="008B6226"/>
    <w:rsid w:val="008C1751"/>
    <w:rsid w:val="008C53D8"/>
    <w:rsid w:val="008D2B3F"/>
    <w:rsid w:val="008D778D"/>
    <w:rsid w:val="008E51DD"/>
    <w:rsid w:val="008E5DE1"/>
    <w:rsid w:val="008F23CA"/>
    <w:rsid w:val="00903319"/>
    <w:rsid w:val="00903C32"/>
    <w:rsid w:val="009059CA"/>
    <w:rsid w:val="009065E6"/>
    <w:rsid w:val="009123EE"/>
    <w:rsid w:val="00916B16"/>
    <w:rsid w:val="009173B9"/>
    <w:rsid w:val="00922575"/>
    <w:rsid w:val="0093335D"/>
    <w:rsid w:val="0093613E"/>
    <w:rsid w:val="00943026"/>
    <w:rsid w:val="0094494C"/>
    <w:rsid w:val="00955F53"/>
    <w:rsid w:val="00956DC6"/>
    <w:rsid w:val="00966B81"/>
    <w:rsid w:val="00970E1B"/>
    <w:rsid w:val="00970E9B"/>
    <w:rsid w:val="0097226B"/>
    <w:rsid w:val="00982833"/>
    <w:rsid w:val="00986866"/>
    <w:rsid w:val="009A61F5"/>
    <w:rsid w:val="009B4A98"/>
    <w:rsid w:val="009B51E3"/>
    <w:rsid w:val="009B6A64"/>
    <w:rsid w:val="009C2E26"/>
    <w:rsid w:val="009C741E"/>
    <w:rsid w:val="009C7720"/>
    <w:rsid w:val="009D6AD2"/>
    <w:rsid w:val="009D77ED"/>
    <w:rsid w:val="009E3C86"/>
    <w:rsid w:val="009E4D93"/>
    <w:rsid w:val="009E659B"/>
    <w:rsid w:val="009E7D13"/>
    <w:rsid w:val="009F6C09"/>
    <w:rsid w:val="00A050E8"/>
    <w:rsid w:val="00A15221"/>
    <w:rsid w:val="00A235F8"/>
    <w:rsid w:val="00A23AFA"/>
    <w:rsid w:val="00A31B3E"/>
    <w:rsid w:val="00A45E5E"/>
    <w:rsid w:val="00A532F3"/>
    <w:rsid w:val="00A550DA"/>
    <w:rsid w:val="00A6621F"/>
    <w:rsid w:val="00A6697B"/>
    <w:rsid w:val="00A74CCA"/>
    <w:rsid w:val="00A819F1"/>
    <w:rsid w:val="00A8489E"/>
    <w:rsid w:val="00AA2EB4"/>
    <w:rsid w:val="00AB02A7"/>
    <w:rsid w:val="00AB4481"/>
    <w:rsid w:val="00AC29F3"/>
    <w:rsid w:val="00AC3A74"/>
    <w:rsid w:val="00AC6576"/>
    <w:rsid w:val="00AE7FDA"/>
    <w:rsid w:val="00B1011A"/>
    <w:rsid w:val="00B14C6A"/>
    <w:rsid w:val="00B231E5"/>
    <w:rsid w:val="00B26C42"/>
    <w:rsid w:val="00B33684"/>
    <w:rsid w:val="00B3502D"/>
    <w:rsid w:val="00B37FC4"/>
    <w:rsid w:val="00B54F5A"/>
    <w:rsid w:val="00B55291"/>
    <w:rsid w:val="00B56CC9"/>
    <w:rsid w:val="00B61B99"/>
    <w:rsid w:val="00B7249A"/>
    <w:rsid w:val="00B8136A"/>
    <w:rsid w:val="00B93724"/>
    <w:rsid w:val="00B968EB"/>
    <w:rsid w:val="00BA03B4"/>
    <w:rsid w:val="00BA1AF0"/>
    <w:rsid w:val="00BA4093"/>
    <w:rsid w:val="00BA616B"/>
    <w:rsid w:val="00BB0BE4"/>
    <w:rsid w:val="00BD1DC3"/>
    <w:rsid w:val="00BD3069"/>
    <w:rsid w:val="00BD40B2"/>
    <w:rsid w:val="00BF6771"/>
    <w:rsid w:val="00C02B87"/>
    <w:rsid w:val="00C04A49"/>
    <w:rsid w:val="00C05D4F"/>
    <w:rsid w:val="00C10D6D"/>
    <w:rsid w:val="00C11418"/>
    <w:rsid w:val="00C2107B"/>
    <w:rsid w:val="00C26811"/>
    <w:rsid w:val="00C3022B"/>
    <w:rsid w:val="00C35FF9"/>
    <w:rsid w:val="00C4086D"/>
    <w:rsid w:val="00C53D91"/>
    <w:rsid w:val="00C5562F"/>
    <w:rsid w:val="00C62607"/>
    <w:rsid w:val="00C72AE8"/>
    <w:rsid w:val="00C73653"/>
    <w:rsid w:val="00C74074"/>
    <w:rsid w:val="00C80F78"/>
    <w:rsid w:val="00C8228D"/>
    <w:rsid w:val="00C826E6"/>
    <w:rsid w:val="00C85BF8"/>
    <w:rsid w:val="00C87C2B"/>
    <w:rsid w:val="00C91E84"/>
    <w:rsid w:val="00C94A6D"/>
    <w:rsid w:val="00C9581E"/>
    <w:rsid w:val="00C963B0"/>
    <w:rsid w:val="00CA1896"/>
    <w:rsid w:val="00CA4713"/>
    <w:rsid w:val="00CB0050"/>
    <w:rsid w:val="00CB5B28"/>
    <w:rsid w:val="00CC3B55"/>
    <w:rsid w:val="00CC6961"/>
    <w:rsid w:val="00CD0B41"/>
    <w:rsid w:val="00CD0D13"/>
    <w:rsid w:val="00CE1FFB"/>
    <w:rsid w:val="00CE383A"/>
    <w:rsid w:val="00CE50C2"/>
    <w:rsid w:val="00CE5A39"/>
    <w:rsid w:val="00CE7071"/>
    <w:rsid w:val="00CE7422"/>
    <w:rsid w:val="00CF19FE"/>
    <w:rsid w:val="00CF5371"/>
    <w:rsid w:val="00D0323A"/>
    <w:rsid w:val="00D044BC"/>
    <w:rsid w:val="00D0559F"/>
    <w:rsid w:val="00D06470"/>
    <w:rsid w:val="00D06845"/>
    <w:rsid w:val="00D077E9"/>
    <w:rsid w:val="00D30CFD"/>
    <w:rsid w:val="00D32593"/>
    <w:rsid w:val="00D42CB7"/>
    <w:rsid w:val="00D44E53"/>
    <w:rsid w:val="00D456FE"/>
    <w:rsid w:val="00D45C65"/>
    <w:rsid w:val="00D5166F"/>
    <w:rsid w:val="00D51BF0"/>
    <w:rsid w:val="00D53BD5"/>
    <w:rsid w:val="00D5413D"/>
    <w:rsid w:val="00D570A9"/>
    <w:rsid w:val="00D57EF3"/>
    <w:rsid w:val="00D63693"/>
    <w:rsid w:val="00D664C6"/>
    <w:rsid w:val="00D66CA9"/>
    <w:rsid w:val="00D67E90"/>
    <w:rsid w:val="00D70D02"/>
    <w:rsid w:val="00D733E3"/>
    <w:rsid w:val="00D73CA0"/>
    <w:rsid w:val="00D75A24"/>
    <w:rsid w:val="00D770C7"/>
    <w:rsid w:val="00D81811"/>
    <w:rsid w:val="00D8238A"/>
    <w:rsid w:val="00D86945"/>
    <w:rsid w:val="00D90290"/>
    <w:rsid w:val="00D942EF"/>
    <w:rsid w:val="00D96B5C"/>
    <w:rsid w:val="00DA2119"/>
    <w:rsid w:val="00DA4D0A"/>
    <w:rsid w:val="00DA7203"/>
    <w:rsid w:val="00DA74E6"/>
    <w:rsid w:val="00DA79CF"/>
    <w:rsid w:val="00DB63D8"/>
    <w:rsid w:val="00DB67DE"/>
    <w:rsid w:val="00DB75F4"/>
    <w:rsid w:val="00DC2E6A"/>
    <w:rsid w:val="00DC34B1"/>
    <w:rsid w:val="00DD152F"/>
    <w:rsid w:val="00DD24B7"/>
    <w:rsid w:val="00DE213F"/>
    <w:rsid w:val="00DE7E61"/>
    <w:rsid w:val="00DF027C"/>
    <w:rsid w:val="00DF6A03"/>
    <w:rsid w:val="00E00A32"/>
    <w:rsid w:val="00E07CCC"/>
    <w:rsid w:val="00E22ACD"/>
    <w:rsid w:val="00E3311E"/>
    <w:rsid w:val="00E37566"/>
    <w:rsid w:val="00E44CF8"/>
    <w:rsid w:val="00E454D0"/>
    <w:rsid w:val="00E4786C"/>
    <w:rsid w:val="00E54542"/>
    <w:rsid w:val="00E5552A"/>
    <w:rsid w:val="00E55DC1"/>
    <w:rsid w:val="00E61708"/>
    <w:rsid w:val="00E620B0"/>
    <w:rsid w:val="00E7616A"/>
    <w:rsid w:val="00E80FD9"/>
    <w:rsid w:val="00E81B40"/>
    <w:rsid w:val="00E83D5E"/>
    <w:rsid w:val="00E87EBB"/>
    <w:rsid w:val="00E90279"/>
    <w:rsid w:val="00E962B2"/>
    <w:rsid w:val="00E96ACD"/>
    <w:rsid w:val="00EB0FD7"/>
    <w:rsid w:val="00EC2242"/>
    <w:rsid w:val="00EC356F"/>
    <w:rsid w:val="00ED2E63"/>
    <w:rsid w:val="00ED570C"/>
    <w:rsid w:val="00EF183C"/>
    <w:rsid w:val="00EF555B"/>
    <w:rsid w:val="00EF5FBB"/>
    <w:rsid w:val="00F027BB"/>
    <w:rsid w:val="00F049B0"/>
    <w:rsid w:val="00F06F3E"/>
    <w:rsid w:val="00F11DCF"/>
    <w:rsid w:val="00F12E5C"/>
    <w:rsid w:val="00F13700"/>
    <w:rsid w:val="00F158E7"/>
    <w:rsid w:val="00F162EA"/>
    <w:rsid w:val="00F35FD8"/>
    <w:rsid w:val="00F37819"/>
    <w:rsid w:val="00F417C1"/>
    <w:rsid w:val="00F43BFA"/>
    <w:rsid w:val="00F52D27"/>
    <w:rsid w:val="00F5328B"/>
    <w:rsid w:val="00F53B7A"/>
    <w:rsid w:val="00F547EF"/>
    <w:rsid w:val="00F55091"/>
    <w:rsid w:val="00F56525"/>
    <w:rsid w:val="00F61954"/>
    <w:rsid w:val="00F64DC9"/>
    <w:rsid w:val="00F71C10"/>
    <w:rsid w:val="00F77764"/>
    <w:rsid w:val="00F83527"/>
    <w:rsid w:val="00F9606D"/>
    <w:rsid w:val="00FA4526"/>
    <w:rsid w:val="00FB0CEA"/>
    <w:rsid w:val="00FB7B83"/>
    <w:rsid w:val="00FB7ECB"/>
    <w:rsid w:val="00FC064F"/>
    <w:rsid w:val="00FC5165"/>
    <w:rsid w:val="00FC56E1"/>
    <w:rsid w:val="00FC6A25"/>
    <w:rsid w:val="00FD067A"/>
    <w:rsid w:val="00FD0F78"/>
    <w:rsid w:val="00FD583F"/>
    <w:rsid w:val="00FD7488"/>
    <w:rsid w:val="00FE57B7"/>
    <w:rsid w:val="00FE67AE"/>
    <w:rsid w:val="00FF16B4"/>
    <w:rsid w:val="00FF53CE"/>
    <w:rsid w:val="00FF65A2"/>
    <w:rsid w:val="2E892463"/>
    <w:rsid w:val="4C5E9A3B"/>
    <w:rsid w:val="5868F5E9"/>
    <w:rsid w:val="5F86FA3C"/>
    <w:rsid w:val="6F5087A5"/>
    <w:rsid w:val="77938843"/>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EDB3E"/>
  <w15:docId w15:val="{B81D1284-0F95-48D1-BFEB-0227AAC38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641650"/>
    <w:pPr>
      <w:spacing w:after="0"/>
    </w:pPr>
    <w:rPr>
      <w:rFonts w:eastAsiaTheme="minorEastAsia"/>
      <w:b/>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val="0"/>
      <w:sz w:val="36"/>
      <w:szCs w:val="26"/>
    </w:rPr>
  </w:style>
  <w:style w:type="paragraph" w:styleId="Kop3">
    <w:name w:val="heading 3"/>
    <w:basedOn w:val="Standaard"/>
    <w:next w:val="Standaard"/>
    <w:link w:val="Kop3Char"/>
    <w:uiPriority w:val="5"/>
    <w:unhideWhenUsed/>
    <w:qFormat/>
    <w:rsid w:val="00884712"/>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Kop4">
    <w:name w:val="heading 4"/>
    <w:basedOn w:val="Standaard"/>
    <w:next w:val="Standaard"/>
    <w:link w:val="Kop4Char"/>
    <w:uiPriority w:val="1"/>
    <w:unhideWhenUsed/>
    <w:qFormat/>
    <w:rsid w:val="00284C5A"/>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val="0"/>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val="0"/>
    </w:rPr>
  </w:style>
  <w:style w:type="paragraph" w:customStyle="1" w:styleId="Tekstmetnadruk">
    <w:name w:val="Tekst met nadruk"/>
    <w:basedOn w:val="Standaard"/>
    <w:link w:val="Tekensvoortekstmetnadruk"/>
    <w:qFormat/>
    <w:rsid w:val="00DF027C"/>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DF027C"/>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val="0"/>
      <w:color w:val="013A57" w:themeColor="accent1" w:themeShade="BF"/>
      <w:kern w:val="0"/>
      <w:sz w:val="32"/>
      <w:lang w:val="en-GB" w:eastAsia="en-GB"/>
    </w:rPr>
  </w:style>
  <w:style w:type="paragraph" w:styleId="Inhopg1">
    <w:name w:val="toc 1"/>
    <w:basedOn w:val="Standaard"/>
    <w:next w:val="Standaard"/>
    <w:autoRedefine/>
    <w:uiPriority w:val="39"/>
    <w:unhideWhenUsed/>
    <w:rsid w:val="00324B09"/>
    <w:pPr>
      <w:tabs>
        <w:tab w:val="right" w:leader="dot" w:pos="10024"/>
      </w:tabs>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character" w:styleId="Verwijzingopmerking">
    <w:name w:val="annotation reference"/>
    <w:basedOn w:val="Standaardalinea-lettertype"/>
    <w:uiPriority w:val="99"/>
    <w:semiHidden/>
    <w:unhideWhenUsed/>
    <w:rsid w:val="005876ED"/>
    <w:rPr>
      <w:sz w:val="16"/>
      <w:szCs w:val="16"/>
    </w:rPr>
  </w:style>
  <w:style w:type="paragraph" w:styleId="Tekstopmerking">
    <w:name w:val="annotation text"/>
    <w:basedOn w:val="Standaard"/>
    <w:link w:val="TekstopmerkingChar"/>
    <w:uiPriority w:val="99"/>
    <w:semiHidden/>
    <w:unhideWhenUsed/>
    <w:rsid w:val="005876E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876ED"/>
    <w:rPr>
      <w:rFonts w:eastAsiaTheme="minorEastAsia"/>
      <w:b/>
      <w:color w:val="082A75" w:themeColor="text2"/>
      <w:sz w:val="20"/>
      <w:szCs w:val="20"/>
    </w:rPr>
  </w:style>
  <w:style w:type="paragraph" w:styleId="Onderwerpvanopmerking">
    <w:name w:val="annotation subject"/>
    <w:basedOn w:val="Tekstopmerking"/>
    <w:next w:val="Tekstopmerking"/>
    <w:link w:val="OnderwerpvanopmerkingChar"/>
    <w:uiPriority w:val="99"/>
    <w:semiHidden/>
    <w:unhideWhenUsed/>
    <w:rsid w:val="005876ED"/>
    <w:rPr>
      <w:bCs/>
    </w:rPr>
  </w:style>
  <w:style w:type="character" w:customStyle="1" w:styleId="OnderwerpvanopmerkingChar">
    <w:name w:val="Onderwerp van opmerking Char"/>
    <w:basedOn w:val="TekstopmerkingChar"/>
    <w:link w:val="Onderwerpvanopmerking"/>
    <w:uiPriority w:val="99"/>
    <w:semiHidden/>
    <w:rsid w:val="005876ED"/>
    <w:rPr>
      <w:rFonts w:eastAsiaTheme="minorEastAsia"/>
      <w:b/>
      <w:bCs/>
      <w:color w:val="082A75" w:themeColor="text2"/>
      <w:sz w:val="20"/>
      <w:szCs w:val="20"/>
    </w:rPr>
  </w:style>
  <w:style w:type="character" w:styleId="Onopgelostemelding">
    <w:name w:val="Unresolved Mention"/>
    <w:basedOn w:val="Standaardalinea-lettertype"/>
    <w:uiPriority w:val="99"/>
    <w:semiHidden/>
    <w:unhideWhenUsed/>
    <w:rsid w:val="009A61F5"/>
    <w:rPr>
      <w:color w:val="605E5C"/>
      <w:shd w:val="clear" w:color="auto" w:fill="E1DFDD"/>
    </w:rPr>
  </w:style>
  <w:style w:type="character" w:customStyle="1" w:styleId="Kop3Char">
    <w:name w:val="Kop 3 Char"/>
    <w:basedOn w:val="Standaardalinea-lettertype"/>
    <w:link w:val="Kop3"/>
    <w:uiPriority w:val="5"/>
    <w:rsid w:val="00884712"/>
    <w:rPr>
      <w:rFonts w:asciiTheme="majorHAnsi" w:eastAsiaTheme="majorEastAsia" w:hAnsiTheme="majorHAnsi" w:cstheme="majorBidi"/>
      <w:b/>
      <w:color w:val="012639" w:themeColor="accent1" w:themeShade="7F"/>
    </w:rPr>
  </w:style>
  <w:style w:type="paragraph" w:styleId="Inhopg2">
    <w:name w:val="toc 2"/>
    <w:basedOn w:val="Standaard"/>
    <w:next w:val="Standaard"/>
    <w:autoRedefine/>
    <w:uiPriority w:val="39"/>
    <w:unhideWhenUsed/>
    <w:rsid w:val="00893DFD"/>
    <w:pPr>
      <w:spacing w:after="100"/>
      <w:ind w:left="280"/>
    </w:pPr>
  </w:style>
  <w:style w:type="paragraph" w:styleId="Bibliografie">
    <w:name w:val="Bibliography"/>
    <w:basedOn w:val="Standaard"/>
    <w:next w:val="Standaard"/>
    <w:uiPriority w:val="37"/>
    <w:unhideWhenUsed/>
    <w:rsid w:val="009F6C09"/>
  </w:style>
  <w:style w:type="character" w:customStyle="1" w:styleId="Kop4Char">
    <w:name w:val="Kop 4 Char"/>
    <w:basedOn w:val="Standaardalinea-lettertype"/>
    <w:link w:val="Kop4"/>
    <w:uiPriority w:val="1"/>
    <w:rsid w:val="00284C5A"/>
    <w:rPr>
      <w:rFonts w:asciiTheme="majorHAnsi" w:eastAsiaTheme="majorEastAsia" w:hAnsiTheme="majorHAnsi" w:cstheme="majorBidi"/>
      <w:b/>
      <w:i/>
      <w:iCs/>
      <w:color w:val="013A57" w:themeColor="accent1" w:themeShade="BF"/>
      <w:sz w:val="28"/>
      <w:szCs w:val="22"/>
    </w:rPr>
  </w:style>
  <w:style w:type="paragraph" w:styleId="Lijstalinea">
    <w:name w:val="List Paragraph"/>
    <w:basedOn w:val="Standaard"/>
    <w:uiPriority w:val="34"/>
    <w:unhideWhenUsed/>
    <w:qFormat/>
    <w:rsid w:val="00533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449">
      <w:bodyDiv w:val="1"/>
      <w:marLeft w:val="0"/>
      <w:marRight w:val="0"/>
      <w:marTop w:val="0"/>
      <w:marBottom w:val="0"/>
      <w:divBdr>
        <w:top w:val="none" w:sz="0" w:space="0" w:color="auto"/>
        <w:left w:val="none" w:sz="0" w:space="0" w:color="auto"/>
        <w:bottom w:val="none" w:sz="0" w:space="0" w:color="auto"/>
        <w:right w:val="none" w:sz="0" w:space="0" w:color="auto"/>
      </w:divBdr>
      <w:divsChild>
        <w:div w:id="18972258">
          <w:marLeft w:val="0"/>
          <w:marRight w:val="0"/>
          <w:marTop w:val="90"/>
          <w:marBottom w:val="90"/>
          <w:divBdr>
            <w:top w:val="none" w:sz="0" w:space="0" w:color="auto"/>
            <w:left w:val="none" w:sz="0" w:space="0" w:color="auto"/>
            <w:bottom w:val="none" w:sz="0" w:space="0" w:color="auto"/>
            <w:right w:val="none" w:sz="0" w:space="0" w:color="auto"/>
          </w:divBdr>
        </w:div>
      </w:divsChild>
    </w:div>
    <w:div w:id="309408808">
      <w:bodyDiv w:val="1"/>
      <w:marLeft w:val="0"/>
      <w:marRight w:val="0"/>
      <w:marTop w:val="0"/>
      <w:marBottom w:val="0"/>
      <w:divBdr>
        <w:top w:val="none" w:sz="0" w:space="0" w:color="auto"/>
        <w:left w:val="none" w:sz="0" w:space="0" w:color="auto"/>
        <w:bottom w:val="none" w:sz="0" w:space="0" w:color="auto"/>
        <w:right w:val="none" w:sz="0" w:space="0" w:color="auto"/>
      </w:divBdr>
    </w:div>
    <w:div w:id="329021901">
      <w:bodyDiv w:val="1"/>
      <w:marLeft w:val="0"/>
      <w:marRight w:val="0"/>
      <w:marTop w:val="0"/>
      <w:marBottom w:val="0"/>
      <w:divBdr>
        <w:top w:val="none" w:sz="0" w:space="0" w:color="auto"/>
        <w:left w:val="none" w:sz="0" w:space="0" w:color="auto"/>
        <w:bottom w:val="none" w:sz="0" w:space="0" w:color="auto"/>
        <w:right w:val="none" w:sz="0" w:space="0" w:color="auto"/>
      </w:divBdr>
    </w:div>
    <w:div w:id="424770426">
      <w:bodyDiv w:val="1"/>
      <w:marLeft w:val="0"/>
      <w:marRight w:val="0"/>
      <w:marTop w:val="0"/>
      <w:marBottom w:val="0"/>
      <w:divBdr>
        <w:top w:val="none" w:sz="0" w:space="0" w:color="auto"/>
        <w:left w:val="none" w:sz="0" w:space="0" w:color="auto"/>
        <w:bottom w:val="none" w:sz="0" w:space="0" w:color="auto"/>
        <w:right w:val="none" w:sz="0" w:space="0" w:color="auto"/>
      </w:divBdr>
    </w:div>
    <w:div w:id="456723109">
      <w:bodyDiv w:val="1"/>
      <w:marLeft w:val="0"/>
      <w:marRight w:val="0"/>
      <w:marTop w:val="0"/>
      <w:marBottom w:val="0"/>
      <w:divBdr>
        <w:top w:val="none" w:sz="0" w:space="0" w:color="auto"/>
        <w:left w:val="none" w:sz="0" w:space="0" w:color="auto"/>
        <w:bottom w:val="none" w:sz="0" w:space="0" w:color="auto"/>
        <w:right w:val="none" w:sz="0" w:space="0" w:color="auto"/>
      </w:divBdr>
    </w:div>
    <w:div w:id="475727414">
      <w:bodyDiv w:val="1"/>
      <w:marLeft w:val="0"/>
      <w:marRight w:val="0"/>
      <w:marTop w:val="0"/>
      <w:marBottom w:val="0"/>
      <w:divBdr>
        <w:top w:val="none" w:sz="0" w:space="0" w:color="auto"/>
        <w:left w:val="none" w:sz="0" w:space="0" w:color="auto"/>
        <w:bottom w:val="none" w:sz="0" w:space="0" w:color="auto"/>
        <w:right w:val="none" w:sz="0" w:space="0" w:color="auto"/>
      </w:divBdr>
    </w:div>
    <w:div w:id="639843945">
      <w:bodyDiv w:val="1"/>
      <w:marLeft w:val="0"/>
      <w:marRight w:val="0"/>
      <w:marTop w:val="0"/>
      <w:marBottom w:val="0"/>
      <w:divBdr>
        <w:top w:val="none" w:sz="0" w:space="0" w:color="auto"/>
        <w:left w:val="none" w:sz="0" w:space="0" w:color="auto"/>
        <w:bottom w:val="none" w:sz="0" w:space="0" w:color="auto"/>
        <w:right w:val="none" w:sz="0" w:space="0" w:color="auto"/>
      </w:divBdr>
    </w:div>
    <w:div w:id="645664394">
      <w:bodyDiv w:val="1"/>
      <w:marLeft w:val="0"/>
      <w:marRight w:val="0"/>
      <w:marTop w:val="0"/>
      <w:marBottom w:val="0"/>
      <w:divBdr>
        <w:top w:val="none" w:sz="0" w:space="0" w:color="auto"/>
        <w:left w:val="none" w:sz="0" w:space="0" w:color="auto"/>
        <w:bottom w:val="none" w:sz="0" w:space="0" w:color="auto"/>
        <w:right w:val="none" w:sz="0" w:space="0" w:color="auto"/>
      </w:divBdr>
    </w:div>
    <w:div w:id="715003811">
      <w:bodyDiv w:val="1"/>
      <w:marLeft w:val="0"/>
      <w:marRight w:val="0"/>
      <w:marTop w:val="0"/>
      <w:marBottom w:val="0"/>
      <w:divBdr>
        <w:top w:val="none" w:sz="0" w:space="0" w:color="auto"/>
        <w:left w:val="none" w:sz="0" w:space="0" w:color="auto"/>
        <w:bottom w:val="none" w:sz="0" w:space="0" w:color="auto"/>
        <w:right w:val="none" w:sz="0" w:space="0" w:color="auto"/>
      </w:divBdr>
    </w:div>
    <w:div w:id="742609746">
      <w:bodyDiv w:val="1"/>
      <w:marLeft w:val="0"/>
      <w:marRight w:val="0"/>
      <w:marTop w:val="0"/>
      <w:marBottom w:val="0"/>
      <w:divBdr>
        <w:top w:val="none" w:sz="0" w:space="0" w:color="auto"/>
        <w:left w:val="none" w:sz="0" w:space="0" w:color="auto"/>
        <w:bottom w:val="none" w:sz="0" w:space="0" w:color="auto"/>
        <w:right w:val="none" w:sz="0" w:space="0" w:color="auto"/>
      </w:divBdr>
    </w:div>
    <w:div w:id="898981877">
      <w:bodyDiv w:val="1"/>
      <w:marLeft w:val="0"/>
      <w:marRight w:val="0"/>
      <w:marTop w:val="0"/>
      <w:marBottom w:val="0"/>
      <w:divBdr>
        <w:top w:val="none" w:sz="0" w:space="0" w:color="auto"/>
        <w:left w:val="none" w:sz="0" w:space="0" w:color="auto"/>
        <w:bottom w:val="none" w:sz="0" w:space="0" w:color="auto"/>
        <w:right w:val="none" w:sz="0" w:space="0" w:color="auto"/>
      </w:divBdr>
    </w:div>
    <w:div w:id="941107670">
      <w:bodyDiv w:val="1"/>
      <w:marLeft w:val="0"/>
      <w:marRight w:val="0"/>
      <w:marTop w:val="0"/>
      <w:marBottom w:val="0"/>
      <w:divBdr>
        <w:top w:val="none" w:sz="0" w:space="0" w:color="auto"/>
        <w:left w:val="none" w:sz="0" w:space="0" w:color="auto"/>
        <w:bottom w:val="none" w:sz="0" w:space="0" w:color="auto"/>
        <w:right w:val="none" w:sz="0" w:space="0" w:color="auto"/>
      </w:divBdr>
    </w:div>
    <w:div w:id="946228720">
      <w:bodyDiv w:val="1"/>
      <w:marLeft w:val="0"/>
      <w:marRight w:val="0"/>
      <w:marTop w:val="0"/>
      <w:marBottom w:val="0"/>
      <w:divBdr>
        <w:top w:val="none" w:sz="0" w:space="0" w:color="auto"/>
        <w:left w:val="none" w:sz="0" w:space="0" w:color="auto"/>
        <w:bottom w:val="none" w:sz="0" w:space="0" w:color="auto"/>
        <w:right w:val="none" w:sz="0" w:space="0" w:color="auto"/>
      </w:divBdr>
    </w:div>
    <w:div w:id="1049839477">
      <w:bodyDiv w:val="1"/>
      <w:marLeft w:val="0"/>
      <w:marRight w:val="0"/>
      <w:marTop w:val="0"/>
      <w:marBottom w:val="0"/>
      <w:divBdr>
        <w:top w:val="none" w:sz="0" w:space="0" w:color="auto"/>
        <w:left w:val="none" w:sz="0" w:space="0" w:color="auto"/>
        <w:bottom w:val="none" w:sz="0" w:space="0" w:color="auto"/>
        <w:right w:val="none" w:sz="0" w:space="0" w:color="auto"/>
      </w:divBdr>
    </w:div>
    <w:div w:id="1218586294">
      <w:bodyDiv w:val="1"/>
      <w:marLeft w:val="0"/>
      <w:marRight w:val="0"/>
      <w:marTop w:val="0"/>
      <w:marBottom w:val="0"/>
      <w:divBdr>
        <w:top w:val="none" w:sz="0" w:space="0" w:color="auto"/>
        <w:left w:val="none" w:sz="0" w:space="0" w:color="auto"/>
        <w:bottom w:val="none" w:sz="0" w:space="0" w:color="auto"/>
        <w:right w:val="none" w:sz="0" w:space="0" w:color="auto"/>
      </w:divBdr>
    </w:div>
    <w:div w:id="1252810273">
      <w:bodyDiv w:val="1"/>
      <w:marLeft w:val="0"/>
      <w:marRight w:val="0"/>
      <w:marTop w:val="0"/>
      <w:marBottom w:val="0"/>
      <w:divBdr>
        <w:top w:val="none" w:sz="0" w:space="0" w:color="auto"/>
        <w:left w:val="none" w:sz="0" w:space="0" w:color="auto"/>
        <w:bottom w:val="none" w:sz="0" w:space="0" w:color="auto"/>
        <w:right w:val="none" w:sz="0" w:space="0" w:color="auto"/>
      </w:divBdr>
    </w:div>
    <w:div w:id="1388183564">
      <w:bodyDiv w:val="1"/>
      <w:marLeft w:val="0"/>
      <w:marRight w:val="0"/>
      <w:marTop w:val="0"/>
      <w:marBottom w:val="0"/>
      <w:divBdr>
        <w:top w:val="none" w:sz="0" w:space="0" w:color="auto"/>
        <w:left w:val="none" w:sz="0" w:space="0" w:color="auto"/>
        <w:bottom w:val="none" w:sz="0" w:space="0" w:color="auto"/>
        <w:right w:val="none" w:sz="0" w:space="0" w:color="auto"/>
      </w:divBdr>
    </w:div>
    <w:div w:id="1420372276">
      <w:bodyDiv w:val="1"/>
      <w:marLeft w:val="0"/>
      <w:marRight w:val="0"/>
      <w:marTop w:val="0"/>
      <w:marBottom w:val="0"/>
      <w:divBdr>
        <w:top w:val="none" w:sz="0" w:space="0" w:color="auto"/>
        <w:left w:val="none" w:sz="0" w:space="0" w:color="auto"/>
        <w:bottom w:val="none" w:sz="0" w:space="0" w:color="auto"/>
        <w:right w:val="none" w:sz="0" w:space="0" w:color="auto"/>
      </w:divBdr>
    </w:div>
    <w:div w:id="1433353498">
      <w:bodyDiv w:val="1"/>
      <w:marLeft w:val="0"/>
      <w:marRight w:val="0"/>
      <w:marTop w:val="0"/>
      <w:marBottom w:val="0"/>
      <w:divBdr>
        <w:top w:val="none" w:sz="0" w:space="0" w:color="auto"/>
        <w:left w:val="none" w:sz="0" w:space="0" w:color="auto"/>
        <w:bottom w:val="none" w:sz="0" w:space="0" w:color="auto"/>
        <w:right w:val="none" w:sz="0" w:space="0" w:color="auto"/>
      </w:divBdr>
    </w:div>
    <w:div w:id="1490907550">
      <w:bodyDiv w:val="1"/>
      <w:marLeft w:val="0"/>
      <w:marRight w:val="0"/>
      <w:marTop w:val="0"/>
      <w:marBottom w:val="0"/>
      <w:divBdr>
        <w:top w:val="none" w:sz="0" w:space="0" w:color="auto"/>
        <w:left w:val="none" w:sz="0" w:space="0" w:color="auto"/>
        <w:bottom w:val="none" w:sz="0" w:space="0" w:color="auto"/>
        <w:right w:val="none" w:sz="0" w:space="0" w:color="auto"/>
      </w:divBdr>
    </w:div>
    <w:div w:id="1546019298">
      <w:bodyDiv w:val="1"/>
      <w:marLeft w:val="0"/>
      <w:marRight w:val="0"/>
      <w:marTop w:val="0"/>
      <w:marBottom w:val="0"/>
      <w:divBdr>
        <w:top w:val="none" w:sz="0" w:space="0" w:color="auto"/>
        <w:left w:val="none" w:sz="0" w:space="0" w:color="auto"/>
        <w:bottom w:val="none" w:sz="0" w:space="0" w:color="auto"/>
        <w:right w:val="none" w:sz="0" w:space="0" w:color="auto"/>
      </w:divBdr>
    </w:div>
    <w:div w:id="1711495572">
      <w:bodyDiv w:val="1"/>
      <w:marLeft w:val="0"/>
      <w:marRight w:val="0"/>
      <w:marTop w:val="0"/>
      <w:marBottom w:val="0"/>
      <w:divBdr>
        <w:top w:val="none" w:sz="0" w:space="0" w:color="auto"/>
        <w:left w:val="none" w:sz="0" w:space="0" w:color="auto"/>
        <w:bottom w:val="none" w:sz="0" w:space="0" w:color="auto"/>
        <w:right w:val="none" w:sz="0" w:space="0" w:color="auto"/>
      </w:divBdr>
    </w:div>
    <w:div w:id="1720015893">
      <w:bodyDiv w:val="1"/>
      <w:marLeft w:val="0"/>
      <w:marRight w:val="0"/>
      <w:marTop w:val="0"/>
      <w:marBottom w:val="0"/>
      <w:divBdr>
        <w:top w:val="none" w:sz="0" w:space="0" w:color="auto"/>
        <w:left w:val="none" w:sz="0" w:space="0" w:color="auto"/>
        <w:bottom w:val="none" w:sz="0" w:space="0" w:color="auto"/>
        <w:right w:val="none" w:sz="0" w:space="0" w:color="auto"/>
      </w:divBdr>
    </w:div>
    <w:div w:id="1762681656">
      <w:bodyDiv w:val="1"/>
      <w:marLeft w:val="0"/>
      <w:marRight w:val="0"/>
      <w:marTop w:val="0"/>
      <w:marBottom w:val="0"/>
      <w:divBdr>
        <w:top w:val="none" w:sz="0" w:space="0" w:color="auto"/>
        <w:left w:val="none" w:sz="0" w:space="0" w:color="auto"/>
        <w:bottom w:val="none" w:sz="0" w:space="0" w:color="auto"/>
        <w:right w:val="none" w:sz="0" w:space="0" w:color="auto"/>
      </w:divBdr>
    </w:div>
    <w:div w:id="1915316407">
      <w:bodyDiv w:val="1"/>
      <w:marLeft w:val="0"/>
      <w:marRight w:val="0"/>
      <w:marTop w:val="0"/>
      <w:marBottom w:val="0"/>
      <w:divBdr>
        <w:top w:val="none" w:sz="0" w:space="0" w:color="auto"/>
        <w:left w:val="none" w:sz="0" w:space="0" w:color="auto"/>
        <w:bottom w:val="none" w:sz="0" w:space="0" w:color="auto"/>
        <w:right w:val="none" w:sz="0" w:space="0" w:color="auto"/>
      </w:divBdr>
    </w:div>
    <w:div w:id="1923486679">
      <w:bodyDiv w:val="1"/>
      <w:marLeft w:val="0"/>
      <w:marRight w:val="0"/>
      <w:marTop w:val="0"/>
      <w:marBottom w:val="0"/>
      <w:divBdr>
        <w:top w:val="none" w:sz="0" w:space="0" w:color="auto"/>
        <w:left w:val="none" w:sz="0" w:space="0" w:color="auto"/>
        <w:bottom w:val="none" w:sz="0" w:space="0" w:color="auto"/>
        <w:right w:val="none" w:sz="0" w:space="0" w:color="auto"/>
      </w:divBdr>
    </w:div>
    <w:div w:id="1936162244">
      <w:bodyDiv w:val="1"/>
      <w:marLeft w:val="0"/>
      <w:marRight w:val="0"/>
      <w:marTop w:val="0"/>
      <w:marBottom w:val="0"/>
      <w:divBdr>
        <w:top w:val="none" w:sz="0" w:space="0" w:color="auto"/>
        <w:left w:val="none" w:sz="0" w:space="0" w:color="auto"/>
        <w:bottom w:val="none" w:sz="0" w:space="0" w:color="auto"/>
        <w:right w:val="none" w:sz="0" w:space="0" w:color="auto"/>
      </w:divBdr>
    </w:div>
    <w:div w:id="1976980886">
      <w:bodyDiv w:val="1"/>
      <w:marLeft w:val="0"/>
      <w:marRight w:val="0"/>
      <w:marTop w:val="0"/>
      <w:marBottom w:val="0"/>
      <w:divBdr>
        <w:top w:val="none" w:sz="0" w:space="0" w:color="auto"/>
        <w:left w:val="none" w:sz="0" w:space="0" w:color="auto"/>
        <w:bottom w:val="none" w:sz="0" w:space="0" w:color="auto"/>
        <w:right w:val="none" w:sz="0" w:space="0" w:color="auto"/>
      </w:divBdr>
    </w:div>
    <w:div w:id="2051999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
      <w:docPartPr>
        <w:name w:val="ED232A07371E4369BE2141D52DCBB166"/>
        <w:category>
          <w:name w:val="Algemeen"/>
          <w:gallery w:val="placeholder"/>
        </w:category>
        <w:types>
          <w:type w:val="bbPlcHdr"/>
        </w:types>
        <w:behaviors>
          <w:behavior w:val="content"/>
        </w:behaviors>
        <w:guid w:val="{DACAFA8D-58EF-4CAD-9F79-A03FF9B57269}"/>
      </w:docPartPr>
      <w:docPartBody>
        <w:p w:rsidR="00C211EA" w:rsidRDefault="00CC42A7">
          <w:pPr>
            <w:pStyle w:val="ED232A07371E4369BE2141D52DCBB166"/>
          </w:pPr>
          <w:r>
            <w:rPr>
              <w:lang w:bidi="nl-NL"/>
            </w:rPr>
            <w:t>BEDRIJFSNAAM</w:t>
          </w:r>
        </w:p>
      </w:docPartBody>
    </w:docPart>
    <w:docPart>
      <w:docPartPr>
        <w:name w:val="404C2322E22E4CFD82C676723197EFD2"/>
        <w:category>
          <w:name w:val="Algemeen"/>
          <w:gallery w:val="placeholder"/>
        </w:category>
        <w:types>
          <w:type w:val="bbPlcHdr"/>
        </w:types>
        <w:behaviors>
          <w:behavior w:val="content"/>
        </w:behaviors>
        <w:guid w:val="{2D0AD923-1D4E-4748-B760-DEBD066261B2}"/>
      </w:docPartPr>
      <w:docPartBody>
        <w:p w:rsidR="00C211EA" w:rsidRDefault="00CC42A7">
          <w:pPr>
            <w:pStyle w:val="404C2322E22E4CFD82C676723197EFD2"/>
          </w:pPr>
          <w:r>
            <w:rPr>
              <w:lang w:bidi="nl-NL"/>
            </w:rPr>
            <w:t>Uw naam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041E3E"/>
    <w:rsid w:val="001B28E9"/>
    <w:rsid w:val="003956BF"/>
    <w:rsid w:val="003E71ED"/>
    <w:rsid w:val="004109E3"/>
    <w:rsid w:val="00492201"/>
    <w:rsid w:val="00A4422F"/>
    <w:rsid w:val="00B95DE5"/>
    <w:rsid w:val="00C211EA"/>
    <w:rsid w:val="00CC42A7"/>
    <w:rsid w:val="00D940F8"/>
    <w:rsid w:val="00D943C3"/>
    <w:rsid w:val="00F2487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Osama Halabi en Robert Boudewijn
Studenten nummer: 628160 en 631286
Docent: ir. B. van der Wal</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Onb19</b:Tag>
    <b:SourceType>InternetSite</b:SourceType>
    <b:Guid>{436CDBEE-5AD1-43A4-843B-FE3932F68700}</b:Guid>
    <b:Title>Tanks!</b:Title>
    <b:Year>2019</b:Year>
    <b:Author>
      <b:Author>
        <b:NameList>
          <b:Person>
            <b:Last>Onbekend</b:Last>
          </b:Person>
        </b:NameList>
      </b:Author>
    </b:Author>
    <b:InternetSiteTitle>Nintendo.fandom</b:InternetSiteTitle>
    <b:Month>november</b:Month>
    <b:Day>21</b:Day>
    <b:URL>https://nintendo.fandom.com/wiki/Tanks!</b:URL>
    <b:RefOrder>1</b:RefOrder>
  </b:Source>
  <b:Source>
    <b:Tag>pro19</b:Tag>
    <b:SourceType>InternetSite</b:SourceType>
    <b:Guid>{305EDAED-94E5-4001-A78F-9409766402E8}</b:Guid>
    <b:Author>
      <b:Author>
        <b:Corporate>projectmanagementsite</b:Corporate>
      </b:Author>
    </b:Author>
    <b:Title>MoSCoW</b:Title>
    <b:InternetSiteTitle>projectmanagementsite</b:InternetSiteTitle>
    <b:Year>2019</b:Year>
    <b:Month>onbekend</b:Month>
    <b:Day>onbekend</b:Day>
    <b:URL>https://projectmanagementsite.nl/moscow/#.XnHp-KhKiMo</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762833-79FD-48A8-87BF-1FE8A63BF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66</TotalTime>
  <Pages>13</Pages>
  <Words>1285</Words>
  <Characters>7329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8597</CharactersWithSpaces>
  <SharedDoc>false</SharedDoc>
  <HLinks>
    <vt:vector size="138" baseType="variant">
      <vt:variant>
        <vt:i4>1638451</vt:i4>
      </vt:variant>
      <vt:variant>
        <vt:i4>161</vt:i4>
      </vt:variant>
      <vt:variant>
        <vt:i4>0</vt:i4>
      </vt:variant>
      <vt:variant>
        <vt:i4>5</vt:i4>
      </vt:variant>
      <vt:variant>
        <vt:lpwstr/>
      </vt:variant>
      <vt:variant>
        <vt:lpwstr>_Toc35272509</vt:lpwstr>
      </vt:variant>
      <vt:variant>
        <vt:i4>1572915</vt:i4>
      </vt:variant>
      <vt:variant>
        <vt:i4>155</vt:i4>
      </vt:variant>
      <vt:variant>
        <vt:i4>0</vt:i4>
      </vt:variant>
      <vt:variant>
        <vt:i4>5</vt:i4>
      </vt:variant>
      <vt:variant>
        <vt:lpwstr/>
      </vt:variant>
      <vt:variant>
        <vt:lpwstr>_Toc35272508</vt:lpwstr>
      </vt:variant>
      <vt:variant>
        <vt:i4>1507379</vt:i4>
      </vt:variant>
      <vt:variant>
        <vt:i4>149</vt:i4>
      </vt:variant>
      <vt:variant>
        <vt:i4>0</vt:i4>
      </vt:variant>
      <vt:variant>
        <vt:i4>5</vt:i4>
      </vt:variant>
      <vt:variant>
        <vt:lpwstr/>
      </vt:variant>
      <vt:variant>
        <vt:lpwstr>_Toc35272507</vt:lpwstr>
      </vt:variant>
      <vt:variant>
        <vt:i4>1441843</vt:i4>
      </vt:variant>
      <vt:variant>
        <vt:i4>143</vt:i4>
      </vt:variant>
      <vt:variant>
        <vt:i4>0</vt:i4>
      </vt:variant>
      <vt:variant>
        <vt:i4>5</vt:i4>
      </vt:variant>
      <vt:variant>
        <vt:lpwstr/>
      </vt:variant>
      <vt:variant>
        <vt:lpwstr>_Toc35272506</vt:lpwstr>
      </vt:variant>
      <vt:variant>
        <vt:i4>1376307</vt:i4>
      </vt:variant>
      <vt:variant>
        <vt:i4>137</vt:i4>
      </vt:variant>
      <vt:variant>
        <vt:i4>0</vt:i4>
      </vt:variant>
      <vt:variant>
        <vt:i4>5</vt:i4>
      </vt:variant>
      <vt:variant>
        <vt:lpwstr/>
      </vt:variant>
      <vt:variant>
        <vt:lpwstr>_Toc35272505</vt:lpwstr>
      </vt:variant>
      <vt:variant>
        <vt:i4>1310779</vt:i4>
      </vt:variant>
      <vt:variant>
        <vt:i4>107</vt:i4>
      </vt:variant>
      <vt:variant>
        <vt:i4>0</vt:i4>
      </vt:variant>
      <vt:variant>
        <vt:i4>5</vt:i4>
      </vt:variant>
      <vt:variant>
        <vt:lpwstr/>
      </vt:variant>
      <vt:variant>
        <vt:lpwstr>_Toc35272584</vt:lpwstr>
      </vt:variant>
      <vt:variant>
        <vt:i4>1245243</vt:i4>
      </vt:variant>
      <vt:variant>
        <vt:i4>101</vt:i4>
      </vt:variant>
      <vt:variant>
        <vt:i4>0</vt:i4>
      </vt:variant>
      <vt:variant>
        <vt:i4>5</vt:i4>
      </vt:variant>
      <vt:variant>
        <vt:lpwstr/>
      </vt:variant>
      <vt:variant>
        <vt:lpwstr>_Toc35272583</vt:lpwstr>
      </vt:variant>
      <vt:variant>
        <vt:i4>1179707</vt:i4>
      </vt:variant>
      <vt:variant>
        <vt:i4>95</vt:i4>
      </vt:variant>
      <vt:variant>
        <vt:i4>0</vt:i4>
      </vt:variant>
      <vt:variant>
        <vt:i4>5</vt:i4>
      </vt:variant>
      <vt:variant>
        <vt:lpwstr/>
      </vt:variant>
      <vt:variant>
        <vt:lpwstr>_Toc35272582</vt:lpwstr>
      </vt:variant>
      <vt:variant>
        <vt:i4>1114171</vt:i4>
      </vt:variant>
      <vt:variant>
        <vt:i4>89</vt:i4>
      </vt:variant>
      <vt:variant>
        <vt:i4>0</vt:i4>
      </vt:variant>
      <vt:variant>
        <vt:i4>5</vt:i4>
      </vt:variant>
      <vt:variant>
        <vt:lpwstr/>
      </vt:variant>
      <vt:variant>
        <vt:lpwstr>_Toc35272581</vt:lpwstr>
      </vt:variant>
      <vt:variant>
        <vt:i4>1048635</vt:i4>
      </vt:variant>
      <vt:variant>
        <vt:i4>83</vt:i4>
      </vt:variant>
      <vt:variant>
        <vt:i4>0</vt:i4>
      </vt:variant>
      <vt:variant>
        <vt:i4>5</vt:i4>
      </vt:variant>
      <vt:variant>
        <vt:lpwstr/>
      </vt:variant>
      <vt:variant>
        <vt:lpwstr>_Toc35272580</vt:lpwstr>
      </vt:variant>
      <vt:variant>
        <vt:i4>1638452</vt:i4>
      </vt:variant>
      <vt:variant>
        <vt:i4>77</vt:i4>
      </vt:variant>
      <vt:variant>
        <vt:i4>0</vt:i4>
      </vt:variant>
      <vt:variant>
        <vt:i4>5</vt:i4>
      </vt:variant>
      <vt:variant>
        <vt:lpwstr/>
      </vt:variant>
      <vt:variant>
        <vt:lpwstr>_Toc35272579</vt:lpwstr>
      </vt:variant>
      <vt:variant>
        <vt:i4>1572916</vt:i4>
      </vt:variant>
      <vt:variant>
        <vt:i4>71</vt:i4>
      </vt:variant>
      <vt:variant>
        <vt:i4>0</vt:i4>
      </vt:variant>
      <vt:variant>
        <vt:i4>5</vt:i4>
      </vt:variant>
      <vt:variant>
        <vt:lpwstr/>
      </vt:variant>
      <vt:variant>
        <vt:lpwstr>_Toc35272578</vt:lpwstr>
      </vt:variant>
      <vt:variant>
        <vt:i4>1507380</vt:i4>
      </vt:variant>
      <vt:variant>
        <vt:i4>65</vt:i4>
      </vt:variant>
      <vt:variant>
        <vt:i4>0</vt:i4>
      </vt:variant>
      <vt:variant>
        <vt:i4>5</vt:i4>
      </vt:variant>
      <vt:variant>
        <vt:lpwstr/>
      </vt:variant>
      <vt:variant>
        <vt:lpwstr>_Toc35272577</vt:lpwstr>
      </vt:variant>
      <vt:variant>
        <vt:i4>1441844</vt:i4>
      </vt:variant>
      <vt:variant>
        <vt:i4>59</vt:i4>
      </vt:variant>
      <vt:variant>
        <vt:i4>0</vt:i4>
      </vt:variant>
      <vt:variant>
        <vt:i4>5</vt:i4>
      </vt:variant>
      <vt:variant>
        <vt:lpwstr/>
      </vt:variant>
      <vt:variant>
        <vt:lpwstr>_Toc35272576</vt:lpwstr>
      </vt:variant>
      <vt:variant>
        <vt:i4>1376308</vt:i4>
      </vt:variant>
      <vt:variant>
        <vt:i4>53</vt:i4>
      </vt:variant>
      <vt:variant>
        <vt:i4>0</vt:i4>
      </vt:variant>
      <vt:variant>
        <vt:i4>5</vt:i4>
      </vt:variant>
      <vt:variant>
        <vt:lpwstr/>
      </vt:variant>
      <vt:variant>
        <vt:lpwstr>_Toc35272575</vt:lpwstr>
      </vt:variant>
      <vt:variant>
        <vt:i4>1310772</vt:i4>
      </vt:variant>
      <vt:variant>
        <vt:i4>47</vt:i4>
      </vt:variant>
      <vt:variant>
        <vt:i4>0</vt:i4>
      </vt:variant>
      <vt:variant>
        <vt:i4>5</vt:i4>
      </vt:variant>
      <vt:variant>
        <vt:lpwstr/>
      </vt:variant>
      <vt:variant>
        <vt:lpwstr>_Toc35272574</vt:lpwstr>
      </vt:variant>
      <vt:variant>
        <vt:i4>1245236</vt:i4>
      </vt:variant>
      <vt:variant>
        <vt:i4>41</vt:i4>
      </vt:variant>
      <vt:variant>
        <vt:i4>0</vt:i4>
      </vt:variant>
      <vt:variant>
        <vt:i4>5</vt:i4>
      </vt:variant>
      <vt:variant>
        <vt:lpwstr/>
      </vt:variant>
      <vt:variant>
        <vt:lpwstr>_Toc35272573</vt:lpwstr>
      </vt:variant>
      <vt:variant>
        <vt:i4>1179700</vt:i4>
      </vt:variant>
      <vt:variant>
        <vt:i4>35</vt:i4>
      </vt:variant>
      <vt:variant>
        <vt:i4>0</vt:i4>
      </vt:variant>
      <vt:variant>
        <vt:i4>5</vt:i4>
      </vt:variant>
      <vt:variant>
        <vt:lpwstr/>
      </vt:variant>
      <vt:variant>
        <vt:lpwstr>_Toc35272572</vt:lpwstr>
      </vt:variant>
      <vt:variant>
        <vt:i4>1114164</vt:i4>
      </vt:variant>
      <vt:variant>
        <vt:i4>29</vt:i4>
      </vt:variant>
      <vt:variant>
        <vt:i4>0</vt:i4>
      </vt:variant>
      <vt:variant>
        <vt:i4>5</vt:i4>
      </vt:variant>
      <vt:variant>
        <vt:lpwstr/>
      </vt:variant>
      <vt:variant>
        <vt:lpwstr>_Toc35272571</vt:lpwstr>
      </vt:variant>
      <vt:variant>
        <vt:i4>1048628</vt:i4>
      </vt:variant>
      <vt:variant>
        <vt:i4>23</vt:i4>
      </vt:variant>
      <vt:variant>
        <vt:i4>0</vt:i4>
      </vt:variant>
      <vt:variant>
        <vt:i4>5</vt:i4>
      </vt:variant>
      <vt:variant>
        <vt:lpwstr/>
      </vt:variant>
      <vt:variant>
        <vt:lpwstr>_Toc35272570</vt:lpwstr>
      </vt:variant>
      <vt:variant>
        <vt:i4>1638453</vt:i4>
      </vt:variant>
      <vt:variant>
        <vt:i4>17</vt:i4>
      </vt:variant>
      <vt:variant>
        <vt:i4>0</vt:i4>
      </vt:variant>
      <vt:variant>
        <vt:i4>5</vt:i4>
      </vt:variant>
      <vt:variant>
        <vt:lpwstr/>
      </vt:variant>
      <vt:variant>
        <vt:lpwstr>_Toc35272569</vt:lpwstr>
      </vt:variant>
      <vt:variant>
        <vt:i4>1572917</vt:i4>
      </vt:variant>
      <vt:variant>
        <vt:i4>11</vt:i4>
      </vt:variant>
      <vt:variant>
        <vt:i4>0</vt:i4>
      </vt:variant>
      <vt:variant>
        <vt:i4>5</vt:i4>
      </vt:variant>
      <vt:variant>
        <vt:lpwstr/>
      </vt:variant>
      <vt:variant>
        <vt:lpwstr>_Toc35272568</vt:lpwstr>
      </vt:variant>
      <vt:variant>
        <vt:i4>1507381</vt:i4>
      </vt:variant>
      <vt:variant>
        <vt:i4>5</vt:i4>
      </vt:variant>
      <vt:variant>
        <vt:i4>0</vt:i4>
      </vt:variant>
      <vt:variant>
        <vt:i4>5</vt:i4>
      </vt:variant>
      <vt:variant>
        <vt:lpwstr/>
      </vt:variant>
      <vt:variant>
        <vt:lpwstr>_Toc35272567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Boudewijn</dc:creator>
  <cp:keywords/>
  <cp:lastModifiedBy>Robert Boudewijn</cp:lastModifiedBy>
  <cp:revision>7</cp:revision>
  <cp:lastPrinted>2020-05-22T11:05:00Z</cp:lastPrinted>
  <dcterms:created xsi:type="dcterms:W3CDTF">2020-03-16T17:25:00Z</dcterms:created>
  <dcterms:modified xsi:type="dcterms:W3CDTF">2020-05-22T11:05:00Z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