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AC8BD" w14:textId="14184B3D" w:rsidR="00D077E9" w:rsidRPr="00C72AE8" w:rsidRDefault="003926A1" w:rsidP="00D70D02">
      <w:r w:rsidRPr="00C72AE8">
        <w:rPr>
          <w:noProof/>
          <w:lang w:eastAsia="zh-CN"/>
        </w:rPr>
        <w:drawing>
          <wp:anchor distT="0" distB="0" distL="114300" distR="114300" simplePos="0" relativeHeight="251658240" behindDoc="1" locked="0" layoutInCell="1" allowOverlap="1" wp14:anchorId="57BB28B0" wp14:editId="35948D74">
            <wp:simplePos x="0" y="0"/>
            <wp:positionH relativeFrom="page">
              <wp:posOffset>7620</wp:posOffset>
            </wp:positionH>
            <wp:positionV relativeFrom="page">
              <wp:posOffset>-2971800</wp:posOffset>
            </wp:positionV>
            <wp:extent cx="9832962" cy="12295291"/>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40164" cy="12304297"/>
                    </a:xfrm>
                    <a:prstGeom prst="rect">
                      <a:avLst/>
                    </a:prstGeom>
                  </pic:spPr>
                </pic:pic>
              </a:graphicData>
            </a:graphic>
            <wp14:sizeRelH relativeFrom="margin">
              <wp14:pctWidth>0</wp14:pctWidth>
            </wp14:sizeRelH>
            <wp14:sizeRelV relativeFrom="margin">
              <wp14:pctHeight>0</wp14:pctHeight>
            </wp14:sizeRelV>
          </wp:anchor>
        </w:drawing>
      </w:r>
      <w:r w:rsidR="00AB02A7" w:rsidRPr="00C72AE8">
        <w:rPr>
          <w:noProof/>
          <w:lang w:eastAsia="zh-CN"/>
        </w:rPr>
        <mc:AlternateContent>
          <mc:Choice Requires="wps">
            <w:drawing>
              <wp:anchor distT="0" distB="0" distL="114300" distR="114300" simplePos="0" relativeHeight="251658242" behindDoc="1" locked="0" layoutInCell="1" allowOverlap="1" wp14:anchorId="7D896E80" wp14:editId="030B0DA6">
                <wp:simplePos x="0" y="0"/>
                <wp:positionH relativeFrom="column">
                  <wp:posOffset>-198120</wp:posOffset>
                </wp:positionH>
                <wp:positionV relativeFrom="page">
                  <wp:posOffset>944880</wp:posOffset>
                </wp:positionV>
                <wp:extent cx="3938905" cy="8869680"/>
                <wp:effectExtent l="0" t="0" r="4445" b="762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869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4A49" id="Rechthoek 3" o:spid="_x0000_s1026" alt="witte rechthoek voor tekst op de hoes" style="position:absolute;margin-left:-15.6pt;margin-top:74.4pt;width:310.15pt;height:698.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96"/>
      </w:tblGrid>
      <w:tr w:rsidR="00D077E9" w:rsidRPr="00C72AE8" w14:paraId="3DAAAB29" w14:textId="77777777" w:rsidTr="003F42E7">
        <w:trPr>
          <w:trHeight w:val="1824"/>
        </w:trPr>
        <w:tc>
          <w:tcPr>
            <w:tcW w:w="5896" w:type="dxa"/>
            <w:tcBorders>
              <w:top w:val="nil"/>
              <w:left w:val="nil"/>
              <w:bottom w:val="nil"/>
              <w:right w:val="nil"/>
            </w:tcBorders>
          </w:tcPr>
          <w:p w14:paraId="7033DE3D" w14:textId="77777777" w:rsidR="00D077E9" w:rsidRPr="00C72AE8" w:rsidRDefault="00D077E9" w:rsidP="00AB02A7">
            <w:r w:rsidRPr="00C72AE8">
              <w:rPr>
                <w:noProof/>
                <w:lang w:eastAsia="zh-CN"/>
              </w:rPr>
              <mc:AlternateContent>
                <mc:Choice Requires="wps">
                  <w:drawing>
                    <wp:inline distT="0" distB="0" distL="0" distR="0" wp14:anchorId="33ADC632" wp14:editId="156441CC">
                      <wp:extent cx="3642360" cy="1615440"/>
                      <wp:effectExtent l="0" t="0" r="0" b="3810"/>
                      <wp:docPr id="8" name="Tekstvak 8"/>
                      <wp:cNvGraphicFramePr/>
                      <a:graphic xmlns:a="http://schemas.openxmlformats.org/drawingml/2006/main">
                        <a:graphicData uri="http://schemas.microsoft.com/office/word/2010/wordprocessingShape">
                          <wps:wsp>
                            <wps:cNvSpPr txBox="1"/>
                            <wps:spPr>
                              <a:xfrm>
                                <a:off x="0" y="0"/>
                                <a:ext cx="3642360" cy="1615440"/>
                              </a:xfrm>
                              <a:prstGeom prst="rect">
                                <a:avLst/>
                              </a:prstGeom>
                              <a:noFill/>
                              <a:ln w="6350">
                                <a:noFill/>
                              </a:ln>
                            </wps:spPr>
                            <wps:txbx>
                              <w:txbxContent>
                                <w:p w14:paraId="4B4EAB0C" w14:textId="7AE3256E" w:rsidR="003926A1" w:rsidRDefault="00766A56" w:rsidP="00D077E9">
                                  <w:pPr>
                                    <w:pStyle w:val="Titel"/>
                                    <w:spacing w:after="0"/>
                                    <w:rPr>
                                      <w:lang w:val="en-GB" w:bidi="nl-NL"/>
                                    </w:rPr>
                                  </w:pPr>
                                  <w:r>
                                    <w:rPr>
                                      <w:lang w:val="en-GB" w:bidi="nl-NL"/>
                                    </w:rPr>
                                    <w:t>‘Technisch</w:t>
                                  </w:r>
                                  <w:r w:rsidR="003926A1">
                                    <w:rPr>
                                      <w:lang w:val="en-GB" w:bidi="nl-NL"/>
                                    </w:rPr>
                                    <w:t xml:space="preserve"> ontwerp</w:t>
                                  </w:r>
                                </w:p>
                                <w:p w14:paraId="7D84C1D7" w14:textId="530118AB" w:rsidR="003926A1" w:rsidRPr="00402F21" w:rsidRDefault="003926A1" w:rsidP="00D077E9">
                                  <w:pPr>
                                    <w:pStyle w:val="Titel"/>
                                    <w:spacing w:after="0"/>
                                    <w:rPr>
                                      <w:lang w:val="en-GB" w:bidi="nl-NL"/>
                                    </w:rPr>
                                  </w:pPr>
                                  <w:r>
                                    <w:rPr>
                                      <w:lang w:val="en-GB" w:bidi="nl-NL"/>
                                    </w:rPr>
                                    <w:t>T^NKS!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3ADC632" id="_x0000_t202" coordsize="21600,21600" o:spt="202" path="m,l,21600r21600,l21600,xe">
                      <v:stroke joinstyle="miter"/>
                      <v:path gradientshapeok="t" o:connecttype="rect"/>
                    </v:shapetype>
                    <v:shape id="Tekstvak 8" o:spid="_x0000_s1026" type="#_x0000_t202" style="width:286.8pt;height:1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" filled="f" stroked="f" strokeweight=".5pt">
                      <v:textbox>
                        <w:txbxContent>
                          <w:p w14:paraId="4B4EAB0C" w14:textId="7AE3256E" w:rsidR="003926A1" w:rsidRDefault="00766A56" w:rsidP="00D077E9">
                            <w:pPr>
                              <w:pStyle w:val="Titel"/>
                              <w:spacing w:after="0"/>
                              <w:rPr>
                                <w:lang w:val="en-GB" w:bidi="nl-NL"/>
                              </w:rPr>
                            </w:pPr>
                            <w:r>
                              <w:rPr>
                                <w:lang w:val="en-GB" w:bidi="nl-NL"/>
                              </w:rPr>
                              <w:t>‘Technisch</w:t>
                            </w:r>
                            <w:r w:rsidR="003926A1">
                              <w:rPr>
                                <w:lang w:val="en-GB" w:bidi="nl-NL"/>
                              </w:rPr>
                              <w:t xml:space="preserve"> ontwerp</w:t>
                            </w:r>
                          </w:p>
                          <w:p w14:paraId="7D84C1D7" w14:textId="530118AB" w:rsidR="003926A1" w:rsidRPr="00402F21" w:rsidRDefault="003926A1" w:rsidP="00D077E9">
                            <w:pPr>
                              <w:pStyle w:val="Titel"/>
                              <w:spacing w:after="0"/>
                              <w:rPr>
                                <w:lang w:val="en-GB" w:bidi="nl-NL"/>
                              </w:rPr>
                            </w:pPr>
                            <w:r>
                              <w:rPr>
                                <w:lang w:val="en-GB" w:bidi="nl-NL"/>
                              </w:rPr>
                              <w:t>T^NKS!</w:t>
                            </w:r>
                          </w:p>
                        </w:txbxContent>
                      </v:textbox>
                      <w10:anchorlock/>
                    </v:shape>
                  </w:pict>
                </mc:Fallback>
              </mc:AlternateContent>
            </w:r>
          </w:p>
          <w:p w14:paraId="10E1B35D" w14:textId="77777777" w:rsidR="00D077E9" w:rsidRPr="00C72AE8" w:rsidRDefault="00D077E9" w:rsidP="00AB02A7">
            <w:r w:rsidRPr="00C72AE8">
              <w:rPr>
                <w:noProof/>
                <w:lang w:eastAsia="zh-CN"/>
              </w:rPr>
              <mc:AlternateContent>
                <mc:Choice Requires="wps">
                  <w:drawing>
                    <wp:inline distT="0" distB="0" distL="0" distR="0" wp14:anchorId="0DB25677" wp14:editId="0DABB88C">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ED1E31"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rsidRPr="00C72AE8" w14:paraId="42D1A92B" w14:textId="77777777" w:rsidTr="003F42E7">
        <w:trPr>
          <w:trHeight w:val="7839"/>
        </w:trPr>
        <w:tc>
          <w:tcPr>
            <w:tcW w:w="5896" w:type="dxa"/>
            <w:tcBorders>
              <w:top w:val="nil"/>
              <w:left w:val="nil"/>
              <w:bottom w:val="nil"/>
              <w:right w:val="nil"/>
            </w:tcBorders>
          </w:tcPr>
          <w:p w14:paraId="57751C75" w14:textId="1E6D3AA8" w:rsidR="00D077E9" w:rsidRPr="00C72AE8" w:rsidRDefault="003F42E7" w:rsidP="00AB02A7">
            <w:pPr>
              <w:rPr>
                <w:noProof/>
              </w:rPr>
            </w:pPr>
            <w:r>
              <w:rPr>
                <w:noProof/>
              </w:rPr>
              <w:t>Versie 2.0</w:t>
            </w:r>
            <w:bookmarkStart w:id="0" w:name="_GoBack"/>
            <w:bookmarkEnd w:id="0"/>
          </w:p>
        </w:tc>
      </w:tr>
      <w:tr w:rsidR="00D077E9" w:rsidRPr="00C72AE8" w14:paraId="73154C1B" w14:textId="77777777" w:rsidTr="003F42E7">
        <w:trPr>
          <w:trHeight w:val="2349"/>
        </w:trPr>
        <w:tc>
          <w:tcPr>
            <w:tcW w:w="5896" w:type="dxa"/>
            <w:tcBorders>
              <w:top w:val="nil"/>
              <w:left w:val="nil"/>
              <w:bottom w:val="nil"/>
              <w:right w:val="nil"/>
            </w:tcBorders>
          </w:tcPr>
          <w:sdt>
            <w:sdtPr>
              <w:id w:val="1080870105"/>
              <w:placeholder>
                <w:docPart w:val="789C61F29B1D4A1ABFE4B5871528A38F"/>
              </w:placeholder>
              <w15:appearance w15:val="hidden"/>
            </w:sdtPr>
            <w:sdtEndPr/>
            <w:sdtContent>
              <w:p w14:paraId="0053A959" w14:textId="26641AE3" w:rsidR="00D077E9" w:rsidRPr="00C72AE8" w:rsidRDefault="00B14C6A" w:rsidP="00AB02A7">
                <w:r w:rsidRPr="00C72AE8">
                  <w:rPr>
                    <w:rStyle w:val="OndertitelChar"/>
                    <w:b w:val="0"/>
                    <w:lang w:bidi="nl-NL"/>
                  </w:rPr>
                  <w:fldChar w:fldCharType="begin"/>
                </w:r>
                <w:r w:rsidRPr="00C72AE8">
                  <w:rPr>
                    <w:rStyle w:val="OndertitelChar"/>
                    <w:b w:val="0"/>
                    <w:lang w:bidi="nl-NL"/>
                  </w:rPr>
                  <w:instrText xml:space="preserve"> DATE  \@ "d MMMM"  \* MERGEFORMAT </w:instrText>
                </w:r>
                <w:r w:rsidRPr="00C72AE8">
                  <w:rPr>
                    <w:rStyle w:val="OndertitelChar"/>
                    <w:b w:val="0"/>
                    <w:lang w:bidi="nl-NL"/>
                  </w:rPr>
                  <w:fldChar w:fldCharType="separate"/>
                </w:r>
                <w:r w:rsidR="003F42E7">
                  <w:rPr>
                    <w:rStyle w:val="OndertitelChar"/>
                    <w:b w:val="0"/>
                    <w:noProof/>
                    <w:lang w:bidi="nl-NL"/>
                  </w:rPr>
                  <w:t>22 m</w:t>
                </w:r>
                <w:r w:rsidR="003F42E7">
                  <w:rPr>
                    <w:rStyle w:val="OndertitelChar"/>
                    <w:b w:val="0"/>
                    <w:noProof/>
                    <w:lang w:bidi="nl-NL"/>
                  </w:rPr>
                  <w:t>.</w:t>
                </w:r>
                <w:r w:rsidR="003F42E7">
                  <w:rPr>
                    <w:rStyle w:val="OndertitelChar"/>
                    <w:lang w:bidi="nl-NL"/>
                  </w:rPr>
                  <w:t>0</w:t>
                </w:r>
                <w:r w:rsidR="003F42E7">
                  <w:rPr>
                    <w:rStyle w:val="OndertitelChar"/>
                    <w:b w:val="0"/>
                    <w:noProof/>
                    <w:lang w:bidi="nl-NL"/>
                  </w:rPr>
                  <w:t>ei</w:t>
                </w:r>
                <w:r w:rsidRPr="00C72AE8">
                  <w:rPr>
                    <w:rStyle w:val="OndertitelChar"/>
                    <w:b w:val="0"/>
                    <w:lang w:bidi="nl-NL"/>
                  </w:rPr>
                  <w:fldChar w:fldCharType="end"/>
                </w:r>
              </w:p>
            </w:sdtContent>
          </w:sdt>
          <w:p w14:paraId="24945CD4" w14:textId="77777777" w:rsidR="00D077E9" w:rsidRPr="00C72AE8" w:rsidRDefault="00D077E9" w:rsidP="00AB02A7">
            <w:pPr>
              <w:rPr>
                <w:noProof/>
                <w:sz w:val="10"/>
                <w:szCs w:val="10"/>
              </w:rPr>
            </w:pPr>
            <w:r w:rsidRPr="00C72AE8">
              <w:rPr>
                <w:noProof/>
                <w:sz w:val="10"/>
                <w:szCs w:val="10"/>
                <w:lang w:eastAsia="zh-CN"/>
              </w:rPr>
              <mc:AlternateContent>
                <mc:Choice Requires="wps">
                  <w:drawing>
                    <wp:inline distT="0" distB="0" distL="0" distR="0" wp14:anchorId="0FD397DF" wp14:editId="437604A7">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187C71"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6AB9EBE9" w14:textId="77777777" w:rsidR="00D077E9" w:rsidRPr="00C72AE8" w:rsidRDefault="00D077E9" w:rsidP="00AB02A7">
            <w:pPr>
              <w:rPr>
                <w:noProof/>
                <w:sz w:val="10"/>
                <w:szCs w:val="10"/>
              </w:rPr>
            </w:pPr>
          </w:p>
          <w:p w14:paraId="799C2906" w14:textId="77777777" w:rsidR="00D077E9" w:rsidRPr="00C72AE8" w:rsidRDefault="00D077E9" w:rsidP="00AB02A7">
            <w:pPr>
              <w:rPr>
                <w:noProof/>
                <w:sz w:val="10"/>
                <w:szCs w:val="10"/>
              </w:rPr>
            </w:pPr>
          </w:p>
          <w:p w14:paraId="76DED425" w14:textId="77777777" w:rsidR="00D077E9" w:rsidRPr="00C72AE8" w:rsidRDefault="004A42CE" w:rsidP="00AB02A7">
            <w:sdt>
              <w:sdtPr>
                <w:id w:val="-1740469667"/>
                <w:placeholder>
                  <w:docPart w:val="ED232A07371E4369BE2141D52DCBB166"/>
                </w:placeholder>
                <w15:appearance w15:val="hidden"/>
              </w:sdtPr>
              <w:sdtEndPr/>
              <w:sdtContent>
                <w:r w:rsidR="00402F21" w:rsidRPr="00C72AE8">
                  <w:t>Klas: ITA 1</w:t>
                </w:r>
                <w:r w:rsidR="00495AB0" w:rsidRPr="00C72AE8">
                  <w:t>DD</w:t>
                </w:r>
              </w:sdtContent>
            </w:sdt>
          </w:p>
          <w:p w14:paraId="5D7D9124" w14:textId="3A3CF611" w:rsidR="00D077E9" w:rsidRPr="00C72AE8" w:rsidRDefault="00D077E9" w:rsidP="00AB02A7">
            <w:r w:rsidRPr="00C72AE8">
              <w:rPr>
                <w:lang w:bidi="nl-NL"/>
              </w:rPr>
              <w:t xml:space="preserve">Gemaakt door: </w:t>
            </w:r>
            <w:sdt>
              <w:sdtPr>
                <w:alias w:val="Uw naam"/>
                <w:tag w:val="Uw naam"/>
                <w:id w:val="-180584491"/>
                <w:placeholder>
                  <w:docPart w:val="404C2322E22E4CFD82C676723197EFD2"/>
                </w:placeholder>
                <w:dataBinding w:prefixMappings="xmlns:ns0='http://schemas.microsoft.com/office/2006/coverPageProps' " w:xpath="/ns0:CoverPageProperties[1]/ns0:CompanyFax[1]" w:storeItemID="{55AF091B-3C7A-41E3-B477-F2FDAA23CFDA}"/>
                <w15:appearance w15:val="hidden"/>
                <w:text w:multiLine="1"/>
              </w:sdtPr>
              <w:sdtEndPr/>
              <w:sdtContent>
                <w:r w:rsidR="00893DFD" w:rsidRPr="00C72AE8">
                  <w:t>Osama Halabi en Robert Boudewijn</w:t>
                </w:r>
                <w:r w:rsidR="00893DFD" w:rsidRPr="00C72AE8">
                  <w:br/>
                  <w:t>Studenten nummer: 628160 en 631286</w:t>
                </w:r>
                <w:r w:rsidR="00893DFD" w:rsidRPr="00C72AE8">
                  <w:br/>
                  <w:t xml:space="preserve">Docent: </w:t>
                </w:r>
                <w:r w:rsidR="002964A7">
                  <w:t>i</w:t>
                </w:r>
                <w:r w:rsidR="00D51BF0" w:rsidRPr="00C72AE8">
                  <w:t>r</w:t>
                </w:r>
                <w:r w:rsidR="00893DFD" w:rsidRPr="00C72AE8">
                  <w:t>. B. v</w:t>
                </w:r>
                <w:r w:rsidR="00526967" w:rsidRPr="00C72AE8">
                  <w:t>an</w:t>
                </w:r>
                <w:r w:rsidR="00893DFD" w:rsidRPr="00C72AE8">
                  <w:t xml:space="preserve"> d</w:t>
                </w:r>
                <w:r w:rsidR="00526967" w:rsidRPr="00C72AE8">
                  <w:t>er</w:t>
                </w:r>
                <w:r w:rsidR="00893DFD" w:rsidRPr="00C72AE8">
                  <w:t xml:space="preserve"> Wal</w:t>
                </w:r>
              </w:sdtContent>
            </w:sdt>
          </w:p>
          <w:p w14:paraId="3535FC1A" w14:textId="77777777" w:rsidR="00D077E9" w:rsidRPr="00C72AE8" w:rsidRDefault="00D077E9" w:rsidP="00AB02A7">
            <w:pPr>
              <w:rPr>
                <w:noProof/>
                <w:sz w:val="10"/>
                <w:szCs w:val="10"/>
              </w:rPr>
            </w:pPr>
          </w:p>
        </w:tc>
      </w:tr>
    </w:tbl>
    <w:p w14:paraId="13159FC6" w14:textId="77777777" w:rsidR="009E4D93" w:rsidRPr="00C72AE8" w:rsidRDefault="00402F21">
      <w:pPr>
        <w:spacing w:after="200"/>
      </w:pPr>
      <w:r w:rsidRPr="00C72AE8">
        <w:rPr>
          <w:noProof/>
          <w:lang w:eastAsia="zh-CN"/>
        </w:rPr>
        <w:drawing>
          <wp:anchor distT="0" distB="0" distL="114300" distR="114300" simplePos="0" relativeHeight="251659264" behindDoc="0" locked="0" layoutInCell="1" allowOverlap="1" wp14:anchorId="219D4ED1" wp14:editId="021B7B4D">
            <wp:simplePos x="0" y="0"/>
            <wp:positionH relativeFrom="margin">
              <wp:align>right</wp:align>
            </wp:positionH>
            <wp:positionV relativeFrom="paragraph">
              <wp:posOffset>7379970</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AB02A7" w:rsidRPr="00C72AE8">
        <w:rPr>
          <w:noProof/>
          <w:lang w:eastAsia="zh-CN"/>
        </w:rPr>
        <mc:AlternateContent>
          <mc:Choice Requires="wps">
            <w:drawing>
              <wp:anchor distT="0" distB="0" distL="114300" distR="114300" simplePos="0" relativeHeight="251657216" behindDoc="1" locked="0" layoutInCell="1" allowOverlap="1" wp14:anchorId="3BD67141" wp14:editId="2CC3A2BB">
                <wp:simplePos x="0" y="0"/>
                <wp:positionH relativeFrom="column">
                  <wp:posOffset>-745490</wp:posOffset>
                </wp:positionH>
                <wp:positionV relativeFrom="page">
                  <wp:posOffset>6667500</wp:posOffset>
                </wp:positionV>
                <wp:extent cx="7760970" cy="4019550"/>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D16F3" id="Rechthoek 2" o:spid="_x0000_s1026" alt="gekleurde rechthoek" style="position:absolute;margin-left:-58.7pt;margin-top:525pt;width:611.1pt;height:316.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" fillcolor="#34aba2 [3206]" stroked="f" strokeweight="2pt">
                <w10:wrap anchory="page"/>
              </v:rect>
            </w:pict>
          </mc:Fallback>
        </mc:AlternateContent>
      </w:r>
      <w:r w:rsidR="00D077E9" w:rsidRPr="00C72AE8">
        <w:rPr>
          <w:lang w:bidi="nl-NL"/>
        </w:rPr>
        <w:br w:type="page"/>
      </w:r>
    </w:p>
    <w:sdt>
      <w:sdtPr>
        <w:rPr>
          <w:rFonts w:asciiTheme="minorHAnsi" w:eastAsiaTheme="minorEastAsia" w:hAnsiTheme="minorHAnsi" w:cstheme="minorBidi"/>
          <w:b/>
          <w:color w:val="082A75" w:themeColor="text2"/>
          <w:sz w:val="28"/>
          <w:szCs w:val="22"/>
          <w:lang w:val="nl-NL" w:eastAsia="en-US"/>
        </w:rPr>
        <w:id w:val="-1864888242"/>
        <w:docPartObj>
          <w:docPartGallery w:val="Table of Contents"/>
          <w:docPartUnique/>
        </w:docPartObj>
      </w:sdtPr>
      <w:sdtEndPr>
        <w:rPr>
          <w:bCs/>
        </w:rPr>
      </w:sdtEndPr>
      <w:sdtContent>
        <w:p w14:paraId="3F9F1B10" w14:textId="5F8F11E3" w:rsidR="009E4D93" w:rsidRPr="00C72AE8" w:rsidRDefault="009E4D93">
          <w:pPr>
            <w:pStyle w:val="Kopvaninhoudsopgave"/>
            <w:rPr>
              <w:lang w:val="nl-NL"/>
            </w:rPr>
          </w:pPr>
          <w:r w:rsidRPr="00C72AE8">
            <w:rPr>
              <w:lang w:val="nl-NL"/>
            </w:rPr>
            <w:t>Inhoudsopgave</w:t>
          </w:r>
        </w:p>
        <w:p w14:paraId="0ADE02EC" w14:textId="255CEFB2" w:rsidR="00B84AB2" w:rsidRDefault="009E4D93">
          <w:pPr>
            <w:pStyle w:val="Inhopg1"/>
            <w:rPr>
              <w:b w:val="0"/>
              <w:noProof/>
              <w:color w:val="auto"/>
              <w:sz w:val="22"/>
              <w:lang w:val="en-GB" w:eastAsia="en-GB"/>
            </w:rPr>
          </w:pPr>
          <w:r w:rsidRPr="00C72AE8">
            <w:fldChar w:fldCharType="begin"/>
          </w:r>
          <w:r w:rsidRPr="00C72AE8">
            <w:instrText xml:space="preserve"> TOC \o "1-3" \h \z \u </w:instrText>
          </w:r>
          <w:r w:rsidRPr="00C72AE8">
            <w:fldChar w:fldCharType="separate"/>
          </w:r>
          <w:hyperlink w:anchor="_Toc41049901" w:history="1">
            <w:r w:rsidR="00B84AB2" w:rsidRPr="00F774B5">
              <w:rPr>
                <w:rStyle w:val="Hyperlink"/>
                <w:noProof/>
              </w:rPr>
              <w:t>1 Inleiding</w:t>
            </w:r>
            <w:r w:rsidR="00B84AB2">
              <w:rPr>
                <w:noProof/>
                <w:webHidden/>
              </w:rPr>
              <w:tab/>
            </w:r>
            <w:r w:rsidR="00B84AB2">
              <w:rPr>
                <w:noProof/>
                <w:webHidden/>
              </w:rPr>
              <w:fldChar w:fldCharType="begin"/>
            </w:r>
            <w:r w:rsidR="00B84AB2">
              <w:rPr>
                <w:noProof/>
                <w:webHidden/>
              </w:rPr>
              <w:instrText xml:space="preserve"> PAGEREF _Toc41049901 \h </w:instrText>
            </w:r>
            <w:r w:rsidR="00B84AB2">
              <w:rPr>
                <w:noProof/>
                <w:webHidden/>
              </w:rPr>
            </w:r>
            <w:r w:rsidR="00B84AB2">
              <w:rPr>
                <w:noProof/>
                <w:webHidden/>
              </w:rPr>
              <w:fldChar w:fldCharType="separate"/>
            </w:r>
            <w:r w:rsidR="003F42E7">
              <w:rPr>
                <w:noProof/>
                <w:webHidden/>
              </w:rPr>
              <w:t>3</w:t>
            </w:r>
            <w:r w:rsidR="00B84AB2">
              <w:rPr>
                <w:noProof/>
                <w:webHidden/>
              </w:rPr>
              <w:fldChar w:fldCharType="end"/>
            </w:r>
          </w:hyperlink>
        </w:p>
        <w:p w14:paraId="0222CBD0" w14:textId="14E2540E" w:rsidR="00B84AB2" w:rsidRDefault="00B84AB2">
          <w:pPr>
            <w:pStyle w:val="Inhopg1"/>
            <w:rPr>
              <w:b w:val="0"/>
              <w:noProof/>
              <w:color w:val="auto"/>
              <w:sz w:val="22"/>
              <w:lang w:val="en-GB" w:eastAsia="en-GB"/>
            </w:rPr>
          </w:pPr>
          <w:hyperlink w:anchor="_Toc41049902" w:history="1">
            <w:r w:rsidRPr="00F774B5">
              <w:rPr>
                <w:rStyle w:val="Hyperlink"/>
                <w:noProof/>
              </w:rPr>
              <w:t>2. Game engine</w:t>
            </w:r>
            <w:r>
              <w:rPr>
                <w:noProof/>
                <w:webHidden/>
              </w:rPr>
              <w:tab/>
            </w:r>
            <w:r>
              <w:rPr>
                <w:noProof/>
                <w:webHidden/>
              </w:rPr>
              <w:fldChar w:fldCharType="begin"/>
            </w:r>
            <w:r>
              <w:rPr>
                <w:noProof/>
                <w:webHidden/>
              </w:rPr>
              <w:instrText xml:space="preserve"> PAGEREF _Toc41049902 \h </w:instrText>
            </w:r>
            <w:r>
              <w:rPr>
                <w:noProof/>
                <w:webHidden/>
              </w:rPr>
            </w:r>
            <w:r>
              <w:rPr>
                <w:noProof/>
                <w:webHidden/>
              </w:rPr>
              <w:fldChar w:fldCharType="separate"/>
            </w:r>
            <w:r w:rsidR="003F42E7">
              <w:rPr>
                <w:noProof/>
                <w:webHidden/>
              </w:rPr>
              <w:t>4</w:t>
            </w:r>
            <w:r>
              <w:rPr>
                <w:noProof/>
                <w:webHidden/>
              </w:rPr>
              <w:fldChar w:fldCharType="end"/>
            </w:r>
          </w:hyperlink>
        </w:p>
        <w:p w14:paraId="0BF1A742" w14:textId="4B20BA62" w:rsidR="00B84AB2" w:rsidRDefault="00B84AB2">
          <w:pPr>
            <w:pStyle w:val="Inhopg1"/>
            <w:rPr>
              <w:b w:val="0"/>
              <w:noProof/>
              <w:color w:val="auto"/>
              <w:sz w:val="22"/>
              <w:lang w:val="en-GB" w:eastAsia="en-GB"/>
            </w:rPr>
          </w:pPr>
          <w:hyperlink w:anchor="_Toc41049903" w:history="1">
            <w:r w:rsidRPr="00F774B5">
              <w:rPr>
                <w:rStyle w:val="Hyperlink"/>
                <w:noProof/>
              </w:rPr>
              <w:t>3. Eigen classes</w:t>
            </w:r>
            <w:r>
              <w:rPr>
                <w:noProof/>
                <w:webHidden/>
              </w:rPr>
              <w:tab/>
            </w:r>
            <w:r>
              <w:rPr>
                <w:noProof/>
                <w:webHidden/>
              </w:rPr>
              <w:fldChar w:fldCharType="begin"/>
            </w:r>
            <w:r>
              <w:rPr>
                <w:noProof/>
                <w:webHidden/>
              </w:rPr>
              <w:instrText xml:space="preserve"> PAGEREF _Toc41049903 \h </w:instrText>
            </w:r>
            <w:r>
              <w:rPr>
                <w:noProof/>
                <w:webHidden/>
              </w:rPr>
            </w:r>
            <w:r>
              <w:rPr>
                <w:noProof/>
                <w:webHidden/>
              </w:rPr>
              <w:fldChar w:fldCharType="separate"/>
            </w:r>
            <w:r w:rsidR="003F42E7">
              <w:rPr>
                <w:noProof/>
                <w:webHidden/>
              </w:rPr>
              <w:t>5</w:t>
            </w:r>
            <w:r>
              <w:rPr>
                <w:noProof/>
                <w:webHidden/>
              </w:rPr>
              <w:fldChar w:fldCharType="end"/>
            </w:r>
          </w:hyperlink>
        </w:p>
        <w:p w14:paraId="50AA4766" w14:textId="7467A784" w:rsidR="00B84AB2" w:rsidRDefault="00B84AB2">
          <w:pPr>
            <w:pStyle w:val="Inhopg2"/>
            <w:tabs>
              <w:tab w:val="right" w:leader="dot" w:pos="10024"/>
            </w:tabs>
            <w:rPr>
              <w:b w:val="0"/>
              <w:noProof/>
              <w:color w:val="auto"/>
              <w:sz w:val="22"/>
              <w:lang w:val="en-GB" w:eastAsia="en-GB"/>
            </w:rPr>
          </w:pPr>
          <w:hyperlink w:anchor="_Toc41049904" w:history="1">
            <w:r w:rsidRPr="00F774B5">
              <w:rPr>
                <w:rStyle w:val="Hyperlink"/>
                <w:noProof/>
              </w:rPr>
              <w:t>3.1 Game</w:t>
            </w:r>
            <w:r>
              <w:rPr>
                <w:noProof/>
                <w:webHidden/>
              </w:rPr>
              <w:tab/>
            </w:r>
            <w:r>
              <w:rPr>
                <w:noProof/>
                <w:webHidden/>
              </w:rPr>
              <w:fldChar w:fldCharType="begin"/>
            </w:r>
            <w:r>
              <w:rPr>
                <w:noProof/>
                <w:webHidden/>
              </w:rPr>
              <w:instrText xml:space="preserve"> PAGEREF _Toc41049904 \h </w:instrText>
            </w:r>
            <w:r>
              <w:rPr>
                <w:noProof/>
                <w:webHidden/>
              </w:rPr>
            </w:r>
            <w:r>
              <w:rPr>
                <w:noProof/>
                <w:webHidden/>
              </w:rPr>
              <w:fldChar w:fldCharType="separate"/>
            </w:r>
            <w:r w:rsidR="003F42E7">
              <w:rPr>
                <w:noProof/>
                <w:webHidden/>
              </w:rPr>
              <w:t>5</w:t>
            </w:r>
            <w:r>
              <w:rPr>
                <w:noProof/>
                <w:webHidden/>
              </w:rPr>
              <w:fldChar w:fldCharType="end"/>
            </w:r>
          </w:hyperlink>
        </w:p>
        <w:p w14:paraId="2F81FC46" w14:textId="56EE6792" w:rsidR="00B84AB2" w:rsidRDefault="00B84AB2">
          <w:pPr>
            <w:pStyle w:val="Inhopg2"/>
            <w:tabs>
              <w:tab w:val="right" w:leader="dot" w:pos="10024"/>
            </w:tabs>
            <w:rPr>
              <w:b w:val="0"/>
              <w:noProof/>
              <w:color w:val="auto"/>
              <w:sz w:val="22"/>
              <w:lang w:val="en-GB" w:eastAsia="en-GB"/>
            </w:rPr>
          </w:pPr>
          <w:hyperlink w:anchor="_Toc41049905" w:history="1">
            <w:r w:rsidRPr="00F774B5">
              <w:rPr>
                <w:rStyle w:val="Hyperlink"/>
                <w:noProof/>
              </w:rPr>
              <w:t>3.2 Tank</w:t>
            </w:r>
            <w:r>
              <w:rPr>
                <w:noProof/>
                <w:webHidden/>
              </w:rPr>
              <w:tab/>
            </w:r>
            <w:r>
              <w:rPr>
                <w:noProof/>
                <w:webHidden/>
              </w:rPr>
              <w:fldChar w:fldCharType="begin"/>
            </w:r>
            <w:r>
              <w:rPr>
                <w:noProof/>
                <w:webHidden/>
              </w:rPr>
              <w:instrText xml:space="preserve"> PAGEREF _Toc41049905 \h </w:instrText>
            </w:r>
            <w:r>
              <w:rPr>
                <w:noProof/>
                <w:webHidden/>
              </w:rPr>
            </w:r>
            <w:r>
              <w:rPr>
                <w:noProof/>
                <w:webHidden/>
              </w:rPr>
              <w:fldChar w:fldCharType="separate"/>
            </w:r>
            <w:r w:rsidR="003F42E7">
              <w:rPr>
                <w:noProof/>
                <w:webHidden/>
              </w:rPr>
              <w:t>6</w:t>
            </w:r>
            <w:r>
              <w:rPr>
                <w:noProof/>
                <w:webHidden/>
              </w:rPr>
              <w:fldChar w:fldCharType="end"/>
            </w:r>
          </w:hyperlink>
        </w:p>
        <w:p w14:paraId="28B7C706" w14:textId="3EAFABB9" w:rsidR="00B84AB2" w:rsidRDefault="00B84AB2">
          <w:pPr>
            <w:pStyle w:val="Inhopg3"/>
            <w:tabs>
              <w:tab w:val="right" w:leader="dot" w:pos="10024"/>
            </w:tabs>
            <w:rPr>
              <w:b w:val="0"/>
              <w:noProof/>
              <w:color w:val="auto"/>
              <w:sz w:val="22"/>
              <w:lang w:val="en-GB" w:eastAsia="en-GB"/>
            </w:rPr>
          </w:pPr>
          <w:hyperlink w:anchor="_Toc41049906" w:history="1">
            <w:r w:rsidRPr="00F774B5">
              <w:rPr>
                <w:rStyle w:val="Hyperlink"/>
                <w:noProof/>
              </w:rPr>
              <w:t>3.2.1 TankEnemy</w:t>
            </w:r>
            <w:r>
              <w:rPr>
                <w:noProof/>
                <w:webHidden/>
              </w:rPr>
              <w:tab/>
            </w:r>
            <w:r>
              <w:rPr>
                <w:noProof/>
                <w:webHidden/>
              </w:rPr>
              <w:fldChar w:fldCharType="begin"/>
            </w:r>
            <w:r>
              <w:rPr>
                <w:noProof/>
                <w:webHidden/>
              </w:rPr>
              <w:instrText xml:space="preserve"> PAGEREF _Toc41049906 \h </w:instrText>
            </w:r>
            <w:r>
              <w:rPr>
                <w:noProof/>
                <w:webHidden/>
              </w:rPr>
            </w:r>
            <w:r>
              <w:rPr>
                <w:noProof/>
                <w:webHidden/>
              </w:rPr>
              <w:fldChar w:fldCharType="separate"/>
            </w:r>
            <w:r w:rsidR="003F42E7">
              <w:rPr>
                <w:noProof/>
                <w:webHidden/>
              </w:rPr>
              <w:t>6</w:t>
            </w:r>
            <w:r>
              <w:rPr>
                <w:noProof/>
                <w:webHidden/>
              </w:rPr>
              <w:fldChar w:fldCharType="end"/>
            </w:r>
          </w:hyperlink>
        </w:p>
        <w:p w14:paraId="2D5AF07F" w14:textId="7DFDDA31" w:rsidR="00B84AB2" w:rsidRDefault="00B84AB2">
          <w:pPr>
            <w:pStyle w:val="Inhopg3"/>
            <w:tabs>
              <w:tab w:val="right" w:leader="dot" w:pos="10024"/>
            </w:tabs>
            <w:rPr>
              <w:b w:val="0"/>
              <w:noProof/>
              <w:color w:val="auto"/>
              <w:sz w:val="22"/>
              <w:lang w:val="en-GB" w:eastAsia="en-GB"/>
            </w:rPr>
          </w:pPr>
          <w:hyperlink w:anchor="_Toc41049907" w:history="1">
            <w:r w:rsidRPr="00F774B5">
              <w:rPr>
                <w:rStyle w:val="Hyperlink"/>
                <w:noProof/>
              </w:rPr>
              <w:t>3.2.2 TankPlayer</w:t>
            </w:r>
            <w:r>
              <w:rPr>
                <w:noProof/>
                <w:webHidden/>
              </w:rPr>
              <w:tab/>
            </w:r>
            <w:r>
              <w:rPr>
                <w:noProof/>
                <w:webHidden/>
              </w:rPr>
              <w:fldChar w:fldCharType="begin"/>
            </w:r>
            <w:r>
              <w:rPr>
                <w:noProof/>
                <w:webHidden/>
              </w:rPr>
              <w:instrText xml:space="preserve"> PAGEREF _Toc41049907 \h </w:instrText>
            </w:r>
            <w:r>
              <w:rPr>
                <w:noProof/>
                <w:webHidden/>
              </w:rPr>
            </w:r>
            <w:r>
              <w:rPr>
                <w:noProof/>
                <w:webHidden/>
              </w:rPr>
              <w:fldChar w:fldCharType="separate"/>
            </w:r>
            <w:r w:rsidR="003F42E7">
              <w:rPr>
                <w:noProof/>
                <w:webHidden/>
              </w:rPr>
              <w:t>7</w:t>
            </w:r>
            <w:r>
              <w:rPr>
                <w:noProof/>
                <w:webHidden/>
              </w:rPr>
              <w:fldChar w:fldCharType="end"/>
            </w:r>
          </w:hyperlink>
        </w:p>
        <w:p w14:paraId="14C8FE46" w14:textId="6FDD7B79" w:rsidR="00B84AB2" w:rsidRDefault="00B84AB2">
          <w:pPr>
            <w:pStyle w:val="Inhopg2"/>
            <w:tabs>
              <w:tab w:val="right" w:leader="dot" w:pos="10024"/>
            </w:tabs>
            <w:rPr>
              <w:b w:val="0"/>
              <w:noProof/>
              <w:color w:val="auto"/>
              <w:sz w:val="22"/>
              <w:lang w:val="en-GB" w:eastAsia="en-GB"/>
            </w:rPr>
          </w:pPr>
          <w:hyperlink w:anchor="_Toc41049908" w:history="1">
            <w:r w:rsidRPr="00F774B5">
              <w:rPr>
                <w:rStyle w:val="Hyperlink"/>
                <w:i/>
                <w:noProof/>
              </w:rPr>
              <w:t xml:space="preserve">3.3 </w:t>
            </w:r>
            <w:r w:rsidRPr="00F774B5">
              <w:rPr>
                <w:rStyle w:val="Hyperlink"/>
                <w:noProof/>
              </w:rPr>
              <w:t>Ammo</w:t>
            </w:r>
            <w:r>
              <w:rPr>
                <w:noProof/>
                <w:webHidden/>
              </w:rPr>
              <w:tab/>
            </w:r>
            <w:r>
              <w:rPr>
                <w:noProof/>
                <w:webHidden/>
              </w:rPr>
              <w:fldChar w:fldCharType="begin"/>
            </w:r>
            <w:r>
              <w:rPr>
                <w:noProof/>
                <w:webHidden/>
              </w:rPr>
              <w:instrText xml:space="preserve"> PAGEREF _Toc41049908 \h </w:instrText>
            </w:r>
            <w:r>
              <w:rPr>
                <w:noProof/>
                <w:webHidden/>
              </w:rPr>
            </w:r>
            <w:r>
              <w:rPr>
                <w:noProof/>
                <w:webHidden/>
              </w:rPr>
              <w:fldChar w:fldCharType="separate"/>
            </w:r>
            <w:r w:rsidR="003F42E7">
              <w:rPr>
                <w:noProof/>
                <w:webHidden/>
              </w:rPr>
              <w:t>8</w:t>
            </w:r>
            <w:r>
              <w:rPr>
                <w:noProof/>
                <w:webHidden/>
              </w:rPr>
              <w:fldChar w:fldCharType="end"/>
            </w:r>
          </w:hyperlink>
        </w:p>
        <w:p w14:paraId="7DCF7780" w14:textId="31794B33" w:rsidR="00B84AB2" w:rsidRDefault="00B84AB2">
          <w:pPr>
            <w:pStyle w:val="Inhopg3"/>
            <w:tabs>
              <w:tab w:val="right" w:leader="dot" w:pos="10024"/>
            </w:tabs>
            <w:rPr>
              <w:b w:val="0"/>
              <w:noProof/>
              <w:color w:val="auto"/>
              <w:sz w:val="22"/>
              <w:lang w:val="en-GB" w:eastAsia="en-GB"/>
            </w:rPr>
          </w:pPr>
          <w:hyperlink w:anchor="_Toc41049909" w:history="1">
            <w:r w:rsidRPr="00F774B5">
              <w:rPr>
                <w:rStyle w:val="Hyperlink"/>
                <w:noProof/>
              </w:rPr>
              <w:t>3.3.1 AmmoRocket</w:t>
            </w:r>
            <w:r>
              <w:rPr>
                <w:noProof/>
                <w:webHidden/>
              </w:rPr>
              <w:tab/>
            </w:r>
            <w:r>
              <w:rPr>
                <w:noProof/>
                <w:webHidden/>
              </w:rPr>
              <w:fldChar w:fldCharType="begin"/>
            </w:r>
            <w:r>
              <w:rPr>
                <w:noProof/>
                <w:webHidden/>
              </w:rPr>
              <w:instrText xml:space="preserve"> PAGEREF _Toc41049909 \h </w:instrText>
            </w:r>
            <w:r>
              <w:rPr>
                <w:noProof/>
                <w:webHidden/>
              </w:rPr>
            </w:r>
            <w:r>
              <w:rPr>
                <w:noProof/>
                <w:webHidden/>
              </w:rPr>
              <w:fldChar w:fldCharType="separate"/>
            </w:r>
            <w:r w:rsidR="003F42E7">
              <w:rPr>
                <w:noProof/>
                <w:webHidden/>
              </w:rPr>
              <w:t>8</w:t>
            </w:r>
            <w:r>
              <w:rPr>
                <w:noProof/>
                <w:webHidden/>
              </w:rPr>
              <w:fldChar w:fldCharType="end"/>
            </w:r>
          </w:hyperlink>
        </w:p>
        <w:p w14:paraId="1B2872EC" w14:textId="51FBDD70" w:rsidR="00B84AB2" w:rsidRDefault="00B84AB2">
          <w:pPr>
            <w:pStyle w:val="Inhopg2"/>
            <w:tabs>
              <w:tab w:val="right" w:leader="dot" w:pos="10024"/>
            </w:tabs>
            <w:rPr>
              <w:b w:val="0"/>
              <w:noProof/>
              <w:color w:val="auto"/>
              <w:sz w:val="22"/>
              <w:lang w:val="en-GB" w:eastAsia="en-GB"/>
            </w:rPr>
          </w:pPr>
          <w:hyperlink w:anchor="_Toc41049910" w:history="1">
            <w:r w:rsidRPr="00F774B5">
              <w:rPr>
                <w:rStyle w:val="Hyperlink"/>
                <w:noProof/>
              </w:rPr>
              <w:t>3.4. Block</w:t>
            </w:r>
            <w:r>
              <w:rPr>
                <w:noProof/>
                <w:webHidden/>
              </w:rPr>
              <w:tab/>
            </w:r>
            <w:r>
              <w:rPr>
                <w:noProof/>
                <w:webHidden/>
              </w:rPr>
              <w:fldChar w:fldCharType="begin"/>
            </w:r>
            <w:r>
              <w:rPr>
                <w:noProof/>
                <w:webHidden/>
              </w:rPr>
              <w:instrText xml:space="preserve"> PAGEREF _Toc41049910 \h </w:instrText>
            </w:r>
            <w:r>
              <w:rPr>
                <w:noProof/>
                <w:webHidden/>
              </w:rPr>
            </w:r>
            <w:r>
              <w:rPr>
                <w:noProof/>
                <w:webHidden/>
              </w:rPr>
              <w:fldChar w:fldCharType="separate"/>
            </w:r>
            <w:r w:rsidR="003F42E7">
              <w:rPr>
                <w:noProof/>
                <w:webHidden/>
              </w:rPr>
              <w:t>9</w:t>
            </w:r>
            <w:r>
              <w:rPr>
                <w:noProof/>
                <w:webHidden/>
              </w:rPr>
              <w:fldChar w:fldCharType="end"/>
            </w:r>
          </w:hyperlink>
        </w:p>
        <w:p w14:paraId="79CD804D" w14:textId="0F22487C" w:rsidR="00B84AB2" w:rsidRDefault="00B84AB2">
          <w:pPr>
            <w:pStyle w:val="Inhopg3"/>
            <w:tabs>
              <w:tab w:val="right" w:leader="dot" w:pos="10024"/>
            </w:tabs>
            <w:rPr>
              <w:b w:val="0"/>
              <w:noProof/>
              <w:color w:val="auto"/>
              <w:sz w:val="22"/>
              <w:lang w:val="en-GB" w:eastAsia="en-GB"/>
            </w:rPr>
          </w:pPr>
          <w:hyperlink w:anchor="_Toc41049911" w:history="1">
            <w:r w:rsidRPr="00F774B5">
              <w:rPr>
                <w:rStyle w:val="Hyperlink"/>
                <w:noProof/>
              </w:rPr>
              <w:t>3.4.1 BlockBreackable</w:t>
            </w:r>
            <w:r>
              <w:rPr>
                <w:noProof/>
                <w:webHidden/>
              </w:rPr>
              <w:tab/>
            </w:r>
            <w:r>
              <w:rPr>
                <w:noProof/>
                <w:webHidden/>
              </w:rPr>
              <w:fldChar w:fldCharType="begin"/>
            </w:r>
            <w:r>
              <w:rPr>
                <w:noProof/>
                <w:webHidden/>
              </w:rPr>
              <w:instrText xml:space="preserve"> PAGEREF _Toc41049911 \h </w:instrText>
            </w:r>
            <w:r>
              <w:rPr>
                <w:noProof/>
                <w:webHidden/>
              </w:rPr>
            </w:r>
            <w:r>
              <w:rPr>
                <w:noProof/>
                <w:webHidden/>
              </w:rPr>
              <w:fldChar w:fldCharType="separate"/>
            </w:r>
            <w:r w:rsidR="003F42E7">
              <w:rPr>
                <w:noProof/>
                <w:webHidden/>
              </w:rPr>
              <w:t>9</w:t>
            </w:r>
            <w:r>
              <w:rPr>
                <w:noProof/>
                <w:webHidden/>
              </w:rPr>
              <w:fldChar w:fldCharType="end"/>
            </w:r>
          </w:hyperlink>
        </w:p>
        <w:p w14:paraId="5BC00F7E" w14:textId="04FE224F" w:rsidR="00B84AB2" w:rsidRDefault="00B84AB2">
          <w:pPr>
            <w:pStyle w:val="Inhopg1"/>
            <w:rPr>
              <w:b w:val="0"/>
              <w:noProof/>
              <w:color w:val="auto"/>
              <w:sz w:val="22"/>
              <w:lang w:val="en-GB" w:eastAsia="en-GB"/>
            </w:rPr>
          </w:pPr>
          <w:hyperlink w:anchor="_Toc41049912" w:history="1">
            <w:r w:rsidRPr="00F774B5">
              <w:rPr>
                <w:rStyle w:val="Hyperlink"/>
                <w:noProof/>
              </w:rPr>
              <w:t>4. Polymorfie</w:t>
            </w:r>
            <w:r>
              <w:rPr>
                <w:noProof/>
                <w:webHidden/>
              </w:rPr>
              <w:tab/>
            </w:r>
            <w:r>
              <w:rPr>
                <w:noProof/>
                <w:webHidden/>
              </w:rPr>
              <w:fldChar w:fldCharType="begin"/>
            </w:r>
            <w:r>
              <w:rPr>
                <w:noProof/>
                <w:webHidden/>
              </w:rPr>
              <w:instrText xml:space="preserve"> PAGEREF _Toc41049912 \h </w:instrText>
            </w:r>
            <w:r>
              <w:rPr>
                <w:noProof/>
                <w:webHidden/>
              </w:rPr>
            </w:r>
            <w:r>
              <w:rPr>
                <w:noProof/>
                <w:webHidden/>
              </w:rPr>
              <w:fldChar w:fldCharType="separate"/>
            </w:r>
            <w:r w:rsidR="003F42E7">
              <w:rPr>
                <w:noProof/>
                <w:webHidden/>
              </w:rPr>
              <w:t>10</w:t>
            </w:r>
            <w:r>
              <w:rPr>
                <w:noProof/>
                <w:webHidden/>
              </w:rPr>
              <w:fldChar w:fldCharType="end"/>
            </w:r>
          </w:hyperlink>
        </w:p>
        <w:p w14:paraId="721F48FC" w14:textId="020DADA6" w:rsidR="00B84AB2" w:rsidRDefault="00B84AB2">
          <w:pPr>
            <w:pStyle w:val="Inhopg2"/>
            <w:tabs>
              <w:tab w:val="right" w:leader="dot" w:pos="10024"/>
            </w:tabs>
            <w:rPr>
              <w:b w:val="0"/>
              <w:noProof/>
              <w:color w:val="auto"/>
              <w:sz w:val="22"/>
              <w:lang w:val="en-GB" w:eastAsia="en-GB"/>
            </w:rPr>
          </w:pPr>
          <w:hyperlink w:anchor="_Toc41049913" w:history="1">
            <w:r w:rsidRPr="00F774B5">
              <w:rPr>
                <w:rStyle w:val="Hyperlink"/>
                <w:noProof/>
              </w:rPr>
              <w:t>4.1 Zelf toegepast</w:t>
            </w:r>
            <w:r>
              <w:rPr>
                <w:noProof/>
                <w:webHidden/>
              </w:rPr>
              <w:tab/>
            </w:r>
            <w:r>
              <w:rPr>
                <w:noProof/>
                <w:webHidden/>
              </w:rPr>
              <w:fldChar w:fldCharType="begin"/>
            </w:r>
            <w:r>
              <w:rPr>
                <w:noProof/>
                <w:webHidden/>
              </w:rPr>
              <w:instrText xml:space="preserve"> PAGEREF _Toc41049913 \h </w:instrText>
            </w:r>
            <w:r>
              <w:rPr>
                <w:noProof/>
                <w:webHidden/>
              </w:rPr>
            </w:r>
            <w:r>
              <w:rPr>
                <w:noProof/>
                <w:webHidden/>
              </w:rPr>
              <w:fldChar w:fldCharType="separate"/>
            </w:r>
            <w:r w:rsidR="003F42E7">
              <w:rPr>
                <w:noProof/>
                <w:webHidden/>
              </w:rPr>
              <w:t>10</w:t>
            </w:r>
            <w:r>
              <w:rPr>
                <w:noProof/>
                <w:webHidden/>
              </w:rPr>
              <w:fldChar w:fldCharType="end"/>
            </w:r>
          </w:hyperlink>
        </w:p>
        <w:p w14:paraId="353FE12F" w14:textId="566C0B8F" w:rsidR="00B84AB2" w:rsidRDefault="00B84AB2">
          <w:pPr>
            <w:pStyle w:val="Inhopg2"/>
            <w:tabs>
              <w:tab w:val="right" w:leader="dot" w:pos="10024"/>
            </w:tabs>
            <w:rPr>
              <w:b w:val="0"/>
              <w:noProof/>
              <w:color w:val="auto"/>
              <w:sz w:val="22"/>
              <w:lang w:val="en-GB" w:eastAsia="en-GB"/>
            </w:rPr>
          </w:pPr>
          <w:hyperlink w:anchor="_Toc41049914" w:history="1">
            <w:r w:rsidRPr="00F774B5">
              <w:rPr>
                <w:rStyle w:val="Hyperlink"/>
                <w:noProof/>
                <w:lang w:val="en-GB"/>
              </w:rPr>
              <w:t xml:space="preserve">4.2 De gebruikte </w:t>
            </w:r>
            <w:r w:rsidRPr="00F774B5">
              <w:rPr>
                <w:rStyle w:val="Hyperlink"/>
                <w:noProof/>
              </w:rPr>
              <w:t>methode</w:t>
            </w:r>
            <w:r>
              <w:rPr>
                <w:noProof/>
                <w:webHidden/>
              </w:rPr>
              <w:tab/>
            </w:r>
            <w:r>
              <w:rPr>
                <w:noProof/>
                <w:webHidden/>
              </w:rPr>
              <w:fldChar w:fldCharType="begin"/>
            </w:r>
            <w:r>
              <w:rPr>
                <w:noProof/>
                <w:webHidden/>
              </w:rPr>
              <w:instrText xml:space="preserve"> PAGEREF _Toc41049914 \h </w:instrText>
            </w:r>
            <w:r>
              <w:rPr>
                <w:noProof/>
                <w:webHidden/>
              </w:rPr>
            </w:r>
            <w:r>
              <w:rPr>
                <w:noProof/>
                <w:webHidden/>
              </w:rPr>
              <w:fldChar w:fldCharType="separate"/>
            </w:r>
            <w:r w:rsidR="003F42E7">
              <w:rPr>
                <w:noProof/>
                <w:webHidden/>
              </w:rPr>
              <w:t>10</w:t>
            </w:r>
            <w:r>
              <w:rPr>
                <w:noProof/>
                <w:webHidden/>
              </w:rPr>
              <w:fldChar w:fldCharType="end"/>
            </w:r>
          </w:hyperlink>
        </w:p>
        <w:p w14:paraId="6EAEA8CE" w14:textId="6321EDC6" w:rsidR="00B84AB2" w:rsidRDefault="00B84AB2">
          <w:pPr>
            <w:pStyle w:val="Inhopg1"/>
            <w:rPr>
              <w:b w:val="0"/>
              <w:noProof/>
              <w:color w:val="auto"/>
              <w:sz w:val="22"/>
              <w:lang w:val="en-GB" w:eastAsia="en-GB"/>
            </w:rPr>
          </w:pPr>
          <w:hyperlink w:anchor="_Toc41049915" w:history="1">
            <w:r w:rsidRPr="00F774B5">
              <w:rPr>
                <w:rStyle w:val="Hyperlink"/>
                <w:noProof/>
              </w:rPr>
              <w:t>5 Conclusie</w:t>
            </w:r>
            <w:r>
              <w:rPr>
                <w:noProof/>
                <w:webHidden/>
              </w:rPr>
              <w:tab/>
            </w:r>
            <w:r>
              <w:rPr>
                <w:noProof/>
                <w:webHidden/>
              </w:rPr>
              <w:fldChar w:fldCharType="begin"/>
            </w:r>
            <w:r>
              <w:rPr>
                <w:noProof/>
                <w:webHidden/>
              </w:rPr>
              <w:instrText xml:space="preserve"> PAGEREF _Toc41049915 \h </w:instrText>
            </w:r>
            <w:r>
              <w:rPr>
                <w:noProof/>
                <w:webHidden/>
              </w:rPr>
            </w:r>
            <w:r>
              <w:rPr>
                <w:noProof/>
                <w:webHidden/>
              </w:rPr>
              <w:fldChar w:fldCharType="separate"/>
            </w:r>
            <w:r w:rsidR="003F42E7">
              <w:rPr>
                <w:noProof/>
                <w:webHidden/>
              </w:rPr>
              <w:t>11</w:t>
            </w:r>
            <w:r>
              <w:rPr>
                <w:noProof/>
                <w:webHidden/>
              </w:rPr>
              <w:fldChar w:fldCharType="end"/>
            </w:r>
          </w:hyperlink>
        </w:p>
        <w:p w14:paraId="3D8ED3C8" w14:textId="01B6D20C" w:rsidR="00B84AB2" w:rsidRDefault="00B84AB2">
          <w:pPr>
            <w:pStyle w:val="Inhopg1"/>
            <w:rPr>
              <w:b w:val="0"/>
              <w:noProof/>
              <w:color w:val="auto"/>
              <w:sz w:val="22"/>
              <w:lang w:val="en-GB" w:eastAsia="en-GB"/>
            </w:rPr>
          </w:pPr>
          <w:hyperlink w:anchor="_Toc41049916" w:history="1">
            <w:r w:rsidRPr="00F774B5">
              <w:rPr>
                <w:rStyle w:val="Hyperlink"/>
                <w:noProof/>
                <w:lang w:val="en-GB"/>
              </w:rPr>
              <w:t>Figuren</w:t>
            </w:r>
            <w:r>
              <w:rPr>
                <w:noProof/>
                <w:webHidden/>
              </w:rPr>
              <w:tab/>
            </w:r>
            <w:r>
              <w:rPr>
                <w:noProof/>
                <w:webHidden/>
              </w:rPr>
              <w:fldChar w:fldCharType="begin"/>
            </w:r>
            <w:r>
              <w:rPr>
                <w:noProof/>
                <w:webHidden/>
              </w:rPr>
              <w:instrText xml:space="preserve"> PAGEREF _Toc41049916 \h </w:instrText>
            </w:r>
            <w:r>
              <w:rPr>
                <w:noProof/>
                <w:webHidden/>
              </w:rPr>
            </w:r>
            <w:r>
              <w:rPr>
                <w:noProof/>
                <w:webHidden/>
              </w:rPr>
              <w:fldChar w:fldCharType="separate"/>
            </w:r>
            <w:r w:rsidR="003F42E7">
              <w:rPr>
                <w:noProof/>
                <w:webHidden/>
              </w:rPr>
              <w:t>12</w:t>
            </w:r>
            <w:r>
              <w:rPr>
                <w:noProof/>
                <w:webHidden/>
              </w:rPr>
              <w:fldChar w:fldCharType="end"/>
            </w:r>
          </w:hyperlink>
        </w:p>
        <w:p w14:paraId="2B5F7DB1" w14:textId="1680E12D" w:rsidR="00B84AB2" w:rsidRDefault="00B84AB2">
          <w:pPr>
            <w:pStyle w:val="Inhopg1"/>
            <w:rPr>
              <w:b w:val="0"/>
              <w:noProof/>
              <w:color w:val="auto"/>
              <w:sz w:val="22"/>
              <w:lang w:val="en-GB" w:eastAsia="en-GB"/>
            </w:rPr>
          </w:pPr>
          <w:hyperlink w:anchor="_Toc41049917" w:history="1">
            <w:r w:rsidRPr="00F774B5">
              <w:rPr>
                <w:rStyle w:val="Hyperlink"/>
                <w:noProof/>
              </w:rPr>
              <w:t>Bronnen</w:t>
            </w:r>
            <w:r>
              <w:rPr>
                <w:noProof/>
                <w:webHidden/>
              </w:rPr>
              <w:tab/>
            </w:r>
            <w:r>
              <w:rPr>
                <w:noProof/>
                <w:webHidden/>
              </w:rPr>
              <w:fldChar w:fldCharType="begin"/>
            </w:r>
            <w:r>
              <w:rPr>
                <w:noProof/>
                <w:webHidden/>
              </w:rPr>
              <w:instrText xml:space="preserve"> PAGEREF _Toc41049917 \h </w:instrText>
            </w:r>
            <w:r>
              <w:rPr>
                <w:noProof/>
                <w:webHidden/>
              </w:rPr>
            </w:r>
            <w:r>
              <w:rPr>
                <w:noProof/>
                <w:webHidden/>
              </w:rPr>
              <w:fldChar w:fldCharType="separate"/>
            </w:r>
            <w:r w:rsidR="003F42E7">
              <w:rPr>
                <w:noProof/>
                <w:webHidden/>
              </w:rPr>
              <w:t>12</w:t>
            </w:r>
            <w:r>
              <w:rPr>
                <w:noProof/>
                <w:webHidden/>
              </w:rPr>
              <w:fldChar w:fldCharType="end"/>
            </w:r>
          </w:hyperlink>
        </w:p>
        <w:p w14:paraId="0965C792" w14:textId="079A606F" w:rsidR="00B84AB2" w:rsidRDefault="00B84AB2">
          <w:pPr>
            <w:pStyle w:val="Inhopg1"/>
            <w:rPr>
              <w:b w:val="0"/>
              <w:noProof/>
              <w:color w:val="auto"/>
              <w:sz w:val="22"/>
              <w:lang w:val="en-GB" w:eastAsia="en-GB"/>
            </w:rPr>
          </w:pPr>
          <w:hyperlink w:anchor="_Toc41049918" w:history="1">
            <w:r w:rsidRPr="00F774B5">
              <w:rPr>
                <w:rStyle w:val="Hyperlink"/>
                <w:noProof/>
              </w:rPr>
              <w:t>Bijlagen:</w:t>
            </w:r>
            <w:r>
              <w:rPr>
                <w:noProof/>
                <w:webHidden/>
              </w:rPr>
              <w:tab/>
            </w:r>
            <w:r>
              <w:rPr>
                <w:noProof/>
                <w:webHidden/>
              </w:rPr>
              <w:fldChar w:fldCharType="begin"/>
            </w:r>
            <w:r>
              <w:rPr>
                <w:noProof/>
                <w:webHidden/>
              </w:rPr>
              <w:instrText xml:space="preserve"> PAGEREF _Toc41049918 \h </w:instrText>
            </w:r>
            <w:r>
              <w:rPr>
                <w:noProof/>
                <w:webHidden/>
              </w:rPr>
            </w:r>
            <w:r>
              <w:rPr>
                <w:noProof/>
                <w:webHidden/>
              </w:rPr>
              <w:fldChar w:fldCharType="separate"/>
            </w:r>
            <w:r w:rsidR="003F42E7">
              <w:rPr>
                <w:noProof/>
                <w:webHidden/>
              </w:rPr>
              <w:t>13</w:t>
            </w:r>
            <w:r>
              <w:rPr>
                <w:noProof/>
                <w:webHidden/>
              </w:rPr>
              <w:fldChar w:fldCharType="end"/>
            </w:r>
          </w:hyperlink>
        </w:p>
        <w:p w14:paraId="20A5DE78" w14:textId="637AC921" w:rsidR="00B84AB2" w:rsidRDefault="00B84AB2">
          <w:pPr>
            <w:pStyle w:val="Inhopg2"/>
            <w:tabs>
              <w:tab w:val="right" w:leader="dot" w:pos="10024"/>
            </w:tabs>
            <w:rPr>
              <w:b w:val="0"/>
              <w:noProof/>
              <w:color w:val="auto"/>
              <w:sz w:val="22"/>
              <w:lang w:val="en-GB" w:eastAsia="en-GB"/>
            </w:rPr>
          </w:pPr>
          <w:hyperlink w:anchor="_Toc41049919" w:history="1">
            <w:r w:rsidRPr="00F774B5">
              <w:rPr>
                <w:rStyle w:val="Hyperlink"/>
                <w:noProof/>
              </w:rPr>
              <w:t>A1 Classdiagram.</w:t>
            </w:r>
            <w:r>
              <w:rPr>
                <w:noProof/>
                <w:webHidden/>
              </w:rPr>
              <w:tab/>
            </w:r>
            <w:r>
              <w:rPr>
                <w:noProof/>
                <w:webHidden/>
              </w:rPr>
              <w:fldChar w:fldCharType="begin"/>
            </w:r>
            <w:r>
              <w:rPr>
                <w:noProof/>
                <w:webHidden/>
              </w:rPr>
              <w:instrText xml:space="preserve"> PAGEREF _Toc41049919 \h </w:instrText>
            </w:r>
            <w:r>
              <w:rPr>
                <w:noProof/>
                <w:webHidden/>
              </w:rPr>
            </w:r>
            <w:r>
              <w:rPr>
                <w:noProof/>
                <w:webHidden/>
              </w:rPr>
              <w:fldChar w:fldCharType="separate"/>
            </w:r>
            <w:r w:rsidR="003F42E7">
              <w:rPr>
                <w:noProof/>
                <w:webHidden/>
              </w:rPr>
              <w:t>13</w:t>
            </w:r>
            <w:r>
              <w:rPr>
                <w:noProof/>
                <w:webHidden/>
              </w:rPr>
              <w:fldChar w:fldCharType="end"/>
            </w:r>
          </w:hyperlink>
        </w:p>
        <w:p w14:paraId="5FAB73C2" w14:textId="760DCF7E" w:rsidR="009E4D93" w:rsidRPr="00C72AE8" w:rsidRDefault="009E4D93">
          <w:r w:rsidRPr="00C72AE8">
            <w:rPr>
              <w:bCs/>
            </w:rPr>
            <w:fldChar w:fldCharType="end"/>
          </w:r>
        </w:p>
      </w:sdtContent>
    </w:sdt>
    <w:p w14:paraId="4F84CB71" w14:textId="57ABEB0E" w:rsidR="009E4D93" w:rsidRPr="00C72AE8" w:rsidRDefault="009E4D93">
      <w:pPr>
        <w:spacing w:after="200"/>
      </w:pPr>
      <w:r w:rsidRPr="00C72AE8">
        <w:br w:type="page"/>
      </w:r>
    </w:p>
    <w:p w14:paraId="347D9275" w14:textId="57ABEB0E" w:rsidR="00495AB0" w:rsidRPr="00C72AE8" w:rsidRDefault="002964A7" w:rsidP="00285932">
      <w:pPr>
        <w:pStyle w:val="Kop1"/>
      </w:pPr>
      <w:bookmarkStart w:id="1" w:name="_Toc41049901"/>
      <w:r>
        <w:lastRenderedPageBreak/>
        <w:t xml:space="preserve">1 </w:t>
      </w:r>
      <w:r w:rsidR="00495AB0" w:rsidRPr="00C72AE8">
        <w:t>Inleiding</w:t>
      </w:r>
      <w:bookmarkEnd w:id="1"/>
      <w:r w:rsidR="00495AB0" w:rsidRPr="00C72AE8">
        <w:t xml:space="preserve"> </w:t>
      </w:r>
    </w:p>
    <w:p w14:paraId="7C1F9B92" w14:textId="57ABEB0E" w:rsidR="005876ED" w:rsidRPr="00C72AE8" w:rsidRDefault="005976D6" w:rsidP="005935A5">
      <w:pPr>
        <w:pStyle w:val="Inhoud"/>
      </w:pPr>
      <w:r w:rsidRPr="00C72AE8">
        <w:t>Voor het</w:t>
      </w:r>
      <w:r w:rsidR="002964A7">
        <w:t xml:space="preserve"> vak</w:t>
      </w:r>
      <w:r w:rsidRPr="00C72AE8">
        <w:t xml:space="preserve"> </w:t>
      </w:r>
      <w:r w:rsidR="00261B25" w:rsidRPr="00C72AE8">
        <w:t>OOPD van onze opleiding moeten wij een spel maken</w:t>
      </w:r>
      <w:r w:rsidR="00324B09">
        <w:t xml:space="preserve"> voor</w:t>
      </w:r>
      <w:r w:rsidR="00261B25" w:rsidRPr="00C72AE8">
        <w:t xml:space="preserve"> </w:t>
      </w:r>
      <w:r w:rsidR="00324B09">
        <w:t>afronding</w:t>
      </w:r>
      <w:r w:rsidR="00261B25" w:rsidRPr="00C72AE8">
        <w:t xml:space="preserve"> van het vak. In dit document </w:t>
      </w:r>
      <w:r w:rsidR="002964A7">
        <w:t>behandelen</w:t>
      </w:r>
      <w:r w:rsidR="00261B25" w:rsidRPr="00C72AE8">
        <w:t xml:space="preserve"> wij alle </w:t>
      </w:r>
      <w:r w:rsidR="001D6488">
        <w:t>technische</w:t>
      </w:r>
      <w:r w:rsidR="00BD1DC3" w:rsidRPr="00C72AE8">
        <w:t xml:space="preserve"> onderdelen</w:t>
      </w:r>
      <w:r w:rsidR="002964A7">
        <w:t xml:space="preserve"> </w:t>
      </w:r>
      <w:r w:rsidR="00BD1DC3" w:rsidRPr="00C72AE8">
        <w:t xml:space="preserve">voor het bouwen van dit spel. </w:t>
      </w:r>
    </w:p>
    <w:p w14:paraId="341ED62A" w14:textId="77777777" w:rsidR="00BD1DC3" w:rsidRPr="00C72AE8" w:rsidRDefault="00BD1DC3" w:rsidP="005935A5">
      <w:pPr>
        <w:pStyle w:val="Inhoud"/>
      </w:pPr>
    </w:p>
    <w:p w14:paraId="4D9BE579" w14:textId="2875D841" w:rsidR="009A61F5" w:rsidRPr="00C72AE8" w:rsidRDefault="00BD1DC3" w:rsidP="005935A5">
      <w:pPr>
        <w:pStyle w:val="Inhoud"/>
      </w:pPr>
      <w:r w:rsidRPr="00C72AE8">
        <w:t xml:space="preserve">Het </w:t>
      </w:r>
      <w:r w:rsidR="002964A7">
        <w:t>s</w:t>
      </w:r>
      <w:r w:rsidRPr="00C72AE8">
        <w:t xml:space="preserve">pel </w:t>
      </w:r>
      <w:r w:rsidR="002964A7">
        <w:t>heet</w:t>
      </w:r>
      <w:r w:rsidRPr="00C72AE8">
        <w:t xml:space="preserve"> ‘T</w:t>
      </w:r>
      <w:r w:rsidR="005151D2" w:rsidRPr="00C72AE8">
        <w:t>^N</w:t>
      </w:r>
      <w:r w:rsidR="00734140" w:rsidRPr="00C72AE8">
        <w:t>KS</w:t>
      </w:r>
      <w:r w:rsidRPr="00C72AE8">
        <w:t>!’</w:t>
      </w:r>
      <w:r w:rsidR="00734140" w:rsidRPr="00C72AE8">
        <w:t xml:space="preserve"> en is gebaseerd op het WII </w:t>
      </w:r>
      <w:r w:rsidR="00C72AE8" w:rsidRPr="00C72AE8">
        <w:t>Play</w:t>
      </w:r>
      <w:r w:rsidR="00734140" w:rsidRPr="00C72AE8">
        <w:t xml:space="preserve"> spel Tanks.</w:t>
      </w:r>
      <w:r w:rsidR="009A61F5" w:rsidRPr="00C72AE8">
        <w:t xml:space="preserve"> </w:t>
      </w:r>
      <w:sdt>
        <w:sdtPr>
          <w:id w:val="2125730520"/>
          <w:citation/>
        </w:sdtPr>
        <w:sdtEndPr/>
        <w:sdtContent>
          <w:r w:rsidR="002964A7">
            <w:fldChar w:fldCharType="begin"/>
          </w:r>
          <w:r w:rsidR="002964A7" w:rsidRPr="00D32593">
            <w:instrText xml:space="preserve"> CITATION Onb19 \l 2057 </w:instrText>
          </w:r>
          <w:r w:rsidR="002964A7">
            <w:fldChar w:fldCharType="separate"/>
          </w:r>
          <w:r w:rsidR="00F35FD8" w:rsidRPr="00D32593">
            <w:rPr>
              <w:noProof/>
            </w:rPr>
            <w:t>(Onbekend, 2019)</w:t>
          </w:r>
          <w:r w:rsidR="002964A7">
            <w:fldChar w:fldCharType="end"/>
          </w:r>
        </w:sdtContent>
      </w:sdt>
    </w:p>
    <w:p w14:paraId="6DC03772" w14:textId="77777777" w:rsidR="009A61F5" w:rsidRPr="00C72AE8" w:rsidRDefault="009A61F5" w:rsidP="005935A5">
      <w:pPr>
        <w:pStyle w:val="Inhoud"/>
      </w:pPr>
    </w:p>
    <w:p w14:paraId="0526E288" w14:textId="5D30E2FB" w:rsidR="001B739B" w:rsidRPr="00C72AE8" w:rsidRDefault="009A61F5" w:rsidP="005935A5">
      <w:pPr>
        <w:pStyle w:val="Inhoud"/>
      </w:pPr>
      <w:r w:rsidRPr="00C72AE8">
        <w:t>Het doel van het</w:t>
      </w:r>
      <w:r w:rsidR="00F77764" w:rsidRPr="00C72AE8">
        <w:t xml:space="preserve"> spel is om in elk level alle </w:t>
      </w:r>
      <w:r w:rsidR="00C62607" w:rsidRPr="00C72AE8">
        <w:t xml:space="preserve">andere tanks </w:t>
      </w:r>
      <w:r w:rsidR="000C22D1" w:rsidRPr="00C72AE8">
        <w:t>uit te schakelen do</w:t>
      </w:r>
      <w:r w:rsidR="00A050E8" w:rsidRPr="00C72AE8">
        <w:t xml:space="preserve">or ze te beschieten met kogels of door </w:t>
      </w:r>
      <w:r w:rsidR="006F2BD5" w:rsidRPr="00C72AE8">
        <w:t>mijnen</w:t>
      </w:r>
      <w:r w:rsidR="002964A7">
        <w:t xml:space="preserve"> te plaatsen</w:t>
      </w:r>
      <w:r w:rsidR="006F2BD5" w:rsidRPr="00C72AE8">
        <w:t xml:space="preserve">. Het spel speelt zich af in een level </w:t>
      </w:r>
      <w:r w:rsidR="001B739B" w:rsidRPr="00C72AE8">
        <w:t xml:space="preserve">ter grote van het </w:t>
      </w:r>
      <w:r w:rsidR="00324B09">
        <w:t>speelscherm</w:t>
      </w:r>
      <w:r w:rsidR="001B739B" w:rsidRPr="00C72AE8">
        <w:t>.</w:t>
      </w:r>
      <w:r w:rsidR="00D75A24" w:rsidRPr="00C72AE8">
        <w:t xml:space="preserve"> Met verschillende obstakels.</w:t>
      </w:r>
    </w:p>
    <w:p w14:paraId="2EB36746" w14:textId="77777777" w:rsidR="009A61F5" w:rsidRPr="00C72AE8" w:rsidRDefault="009A61F5" w:rsidP="005935A5">
      <w:pPr>
        <w:pStyle w:val="Inhoud"/>
      </w:pPr>
    </w:p>
    <w:p w14:paraId="1C37ED38" w14:textId="77777777" w:rsidR="009A61F5" w:rsidRPr="00C72AE8" w:rsidRDefault="009A61F5">
      <w:pPr>
        <w:spacing w:after="200"/>
        <w:rPr>
          <w:b w:val="0"/>
        </w:rPr>
      </w:pPr>
      <w:r w:rsidRPr="00C72AE8">
        <w:br w:type="page"/>
      </w:r>
    </w:p>
    <w:p w14:paraId="3E38CED6" w14:textId="77777777" w:rsidR="00350DAF" w:rsidRDefault="000A31A9" w:rsidP="000A31A9">
      <w:pPr>
        <w:pStyle w:val="Kop1"/>
      </w:pPr>
      <w:bookmarkStart w:id="2" w:name="_Toc41049902"/>
      <w:r>
        <w:lastRenderedPageBreak/>
        <w:t xml:space="preserve">2. </w:t>
      </w:r>
      <w:r w:rsidR="00350DAF">
        <w:t>Game engine</w:t>
      </w:r>
      <w:bookmarkEnd w:id="2"/>
    </w:p>
    <w:p w14:paraId="5F3C221C" w14:textId="57ABEB0E" w:rsidR="29038870" w:rsidRDefault="29038870" w:rsidP="001003A4">
      <w:pPr>
        <w:pStyle w:val="Inhoud"/>
        <w:rPr>
          <w:noProof/>
        </w:rPr>
      </w:pPr>
      <w:r w:rsidRPr="29038870">
        <w:rPr>
          <w:noProof/>
        </w:rPr>
        <w:t>De game-engine die wij moeten gebruiken voor ons beroepsproduct van OOPD (de game). De engine werd in 2014-2015 ontwikkeld door een aantal OOSE-studenten en wordt momenteel doorontwikkeld door docenten en studenten van ICA.</w:t>
      </w:r>
    </w:p>
    <w:p w14:paraId="3D2A55C8" w14:textId="57ABEB0E" w:rsidR="001003A4" w:rsidRDefault="001003A4" w:rsidP="001003A4">
      <w:pPr>
        <w:pStyle w:val="Inhoud"/>
        <w:rPr>
          <w:b/>
          <w:noProof/>
        </w:rPr>
      </w:pPr>
    </w:p>
    <w:p w14:paraId="33EC2F5D" w14:textId="3D6E3EFD" w:rsidR="29038870" w:rsidRDefault="29038870" w:rsidP="001003A4">
      <w:pPr>
        <w:pStyle w:val="Inhoud"/>
        <w:rPr>
          <w:b/>
          <w:noProof/>
        </w:rPr>
      </w:pPr>
      <w:r w:rsidRPr="783DB3DB">
        <w:rPr>
          <w:color w:val="082974"/>
        </w:rPr>
        <w:t xml:space="preserve">De </w:t>
      </w:r>
      <w:hyperlink r:id="rId12">
        <w:r w:rsidRPr="001003A4">
          <w:t>game-engine</w:t>
        </w:r>
      </w:hyperlink>
      <w:r w:rsidRPr="783DB3DB">
        <w:rPr>
          <w:color w:val="082974"/>
        </w:rPr>
        <w:t xml:space="preserve"> is op github te vinden en daarop staat de wiki ervan </w:t>
      </w:r>
      <w:r w:rsidR="1BB2BC97" w:rsidRPr="783DB3DB">
        <w:rPr>
          <w:color w:val="082974"/>
        </w:rPr>
        <w:t xml:space="preserve">waarmee de </w:t>
      </w:r>
      <w:r w:rsidR="783DB3DB" w:rsidRPr="001003A4">
        <w:t>game-engine</w:t>
      </w:r>
      <w:r w:rsidR="1BB2BC97" w:rsidRPr="001003A4">
        <w:t xml:space="preserve"> beter</w:t>
      </w:r>
      <w:r w:rsidRPr="783DB3DB">
        <w:rPr>
          <w:color w:val="082974"/>
        </w:rPr>
        <w:t xml:space="preserve"> kunnen gebruiken en begrijpen.</w:t>
      </w:r>
      <w:r w:rsidR="001D6488">
        <w:rPr>
          <w:b/>
          <w:color w:val="082974"/>
        </w:rPr>
        <w:t xml:space="preserve"> </w:t>
      </w:r>
      <w:r w:rsidR="001D6488" w:rsidRPr="001003A4">
        <w:t>Ook is de Javadoc daar te vinden</w:t>
      </w:r>
      <w:r w:rsidR="008965C7" w:rsidRPr="001003A4">
        <w:t xml:space="preserve">. De Javadoc is een erg handige tool om de </w:t>
      </w:r>
      <w:r w:rsidR="00417A6D" w:rsidRPr="001003A4">
        <w:t>verschillende functies en methodes te kunne  begrijpen.</w:t>
      </w:r>
      <w:r w:rsidR="00417A6D">
        <w:rPr>
          <w:b/>
          <w:color w:val="082974"/>
        </w:rPr>
        <w:t xml:space="preserve"> </w:t>
      </w:r>
    </w:p>
    <w:p w14:paraId="20EAFCDC" w14:textId="4A523C05" w:rsidR="29038870" w:rsidRDefault="29038870" w:rsidP="29038870">
      <w:pPr>
        <w:pStyle w:val="Kop1"/>
        <w:rPr>
          <w:rFonts w:asciiTheme="minorHAnsi" w:eastAsiaTheme="minorEastAsia" w:hAnsiTheme="minorHAnsi" w:cstheme="minorBidi"/>
          <w:b w:val="0"/>
          <w:color w:val="082A75" w:themeColor="text2"/>
          <w:sz w:val="28"/>
          <w:szCs w:val="28"/>
        </w:rPr>
      </w:pPr>
    </w:p>
    <w:p w14:paraId="59BCA6EA" w14:textId="00AB145C" w:rsidR="000A31A9" w:rsidRDefault="000A31A9" w:rsidP="00350DAF">
      <w:pPr>
        <w:pStyle w:val="Inhoud"/>
      </w:pPr>
      <w:r>
        <w:br w:type="page"/>
      </w:r>
    </w:p>
    <w:p w14:paraId="65C757F1" w14:textId="57C2C71A" w:rsidR="2AB3BC0F" w:rsidRDefault="00350DAF" w:rsidP="00385D68">
      <w:pPr>
        <w:pStyle w:val="Kop1"/>
      </w:pPr>
      <w:bookmarkStart w:id="3" w:name="_Toc41049903"/>
      <w:r>
        <w:lastRenderedPageBreak/>
        <w:t>3. Eigen classes</w:t>
      </w:r>
      <w:bookmarkEnd w:id="3"/>
    </w:p>
    <w:p w14:paraId="622BBB64" w14:textId="4E21222B" w:rsidR="2AB3BC0F" w:rsidRDefault="23BC5652" w:rsidP="2AB3BC0F">
      <w:pPr>
        <w:pStyle w:val="Inhoud"/>
      </w:pPr>
      <w:r>
        <w:t xml:space="preserve">Voor het beroepsproduct moesten we minimaal 8 </w:t>
      </w:r>
      <w:r w:rsidR="5100070A">
        <w:t>klassen</w:t>
      </w:r>
      <w:r w:rsidR="4D886BC0">
        <w:t xml:space="preserve"> </w:t>
      </w:r>
      <w:r>
        <w:t>maken maar voor het spel</w:t>
      </w:r>
      <w:r w:rsidR="4610B1B0">
        <w:t xml:space="preserve"> hebben we </w:t>
      </w:r>
      <w:r w:rsidR="3B6EF8EA" w:rsidRPr="3B6EF8EA">
        <w:rPr>
          <w:noProof/>
        </w:rPr>
        <w:t xml:space="preserve">13 </w:t>
      </w:r>
      <w:r w:rsidR="5100070A" w:rsidRPr="5100070A">
        <w:rPr>
          <w:noProof/>
        </w:rPr>
        <w:t>klassen</w:t>
      </w:r>
      <w:r w:rsidR="3B6EF8EA" w:rsidRPr="3B6EF8EA">
        <w:rPr>
          <w:noProof/>
        </w:rPr>
        <w:t xml:space="preserve"> </w:t>
      </w:r>
      <w:r w:rsidR="16925096" w:rsidRPr="16925096">
        <w:rPr>
          <w:noProof/>
        </w:rPr>
        <w:t>gemaakt</w:t>
      </w:r>
      <w:r w:rsidR="0A7995E5" w:rsidRPr="0A7995E5">
        <w:rPr>
          <w:noProof/>
        </w:rPr>
        <w:t>. Hieronder leggen we de klassen uit</w:t>
      </w:r>
      <w:r w:rsidR="7629FABC" w:rsidRPr="7629FABC">
        <w:rPr>
          <w:noProof/>
        </w:rPr>
        <w:t xml:space="preserve"> </w:t>
      </w:r>
      <w:r w:rsidR="598C257E" w:rsidRPr="598C257E">
        <w:rPr>
          <w:noProof/>
        </w:rPr>
        <w:t xml:space="preserve">en in de bijlage is de </w:t>
      </w:r>
      <w:r w:rsidR="0DF06C1A" w:rsidRPr="0DF06C1A">
        <w:rPr>
          <w:noProof/>
        </w:rPr>
        <w:t xml:space="preserve">klasdiagram te vinden met de naam: </w:t>
      </w:r>
      <w:r w:rsidR="00253D46">
        <w:rPr>
          <w:noProof/>
        </w:rPr>
        <w:t>classdiagram</w:t>
      </w:r>
      <w:r w:rsidR="0DF06C1A" w:rsidRPr="0DF06C1A">
        <w:rPr>
          <w:noProof/>
        </w:rPr>
        <w:t>.</w:t>
      </w:r>
    </w:p>
    <w:p w14:paraId="19D9E92E" w14:textId="1454C87E" w:rsidR="00350DAF" w:rsidRDefault="00350DAF" w:rsidP="00350DAF">
      <w:pPr>
        <w:pStyle w:val="Inhoud"/>
      </w:pPr>
    </w:p>
    <w:p w14:paraId="626969B1" w14:textId="693F8CD8" w:rsidR="0071503B" w:rsidRDefault="65F8DE90" w:rsidP="00350DAF">
      <w:pPr>
        <w:pStyle w:val="Inhoud"/>
      </w:pPr>
      <w:r>
        <w:t xml:space="preserve">De klassen:  </w:t>
      </w:r>
    </w:p>
    <w:p w14:paraId="40D131C4" w14:textId="711B435B" w:rsidR="0071503B" w:rsidRDefault="0071503B" w:rsidP="00350DAF">
      <w:pPr>
        <w:pStyle w:val="Inhoud"/>
      </w:pPr>
    </w:p>
    <w:p w14:paraId="0C22BB9F" w14:textId="711B435B" w:rsidR="005D5D55" w:rsidRPr="005D5D55" w:rsidRDefault="00A03E62" w:rsidP="005D5D55">
      <w:pPr>
        <w:pStyle w:val="Kop2"/>
      </w:pPr>
      <w:bookmarkStart w:id="4" w:name="_Toc41049904"/>
      <w:r>
        <w:t>3.1 Game</w:t>
      </w:r>
      <w:bookmarkEnd w:id="4"/>
    </w:p>
    <w:p w14:paraId="7F6B5DCC" w14:textId="278D9E0D" w:rsidR="00D379BF" w:rsidRPr="00D379BF" w:rsidRDefault="034E0C2C" w:rsidP="00D379BF">
      <w:pPr>
        <w:pStyle w:val="Inhoud"/>
        <w:rPr>
          <w:noProof/>
        </w:rPr>
      </w:pPr>
      <w:r w:rsidRPr="034E0C2C">
        <w:rPr>
          <w:noProof/>
        </w:rPr>
        <w:t xml:space="preserve">De </w:t>
      </w:r>
      <w:r w:rsidR="16B2CE06" w:rsidRPr="16B2CE06">
        <w:rPr>
          <w:noProof/>
        </w:rPr>
        <w:t>klas</w:t>
      </w:r>
      <w:r w:rsidR="000F03D7">
        <w:rPr>
          <w:noProof/>
        </w:rPr>
        <w:t>se</w:t>
      </w:r>
      <w:r w:rsidRPr="034E0C2C">
        <w:rPr>
          <w:noProof/>
        </w:rPr>
        <w:t xml:space="preserve"> game is de main </w:t>
      </w:r>
      <w:r w:rsidR="000F03D7">
        <w:rPr>
          <w:noProof/>
        </w:rPr>
        <w:t>klasse</w:t>
      </w:r>
      <w:r w:rsidRPr="034E0C2C">
        <w:rPr>
          <w:noProof/>
        </w:rPr>
        <w:t xml:space="preserve"> van ons spel </w:t>
      </w:r>
      <w:r w:rsidR="330C1952" w:rsidRPr="330C1952">
        <w:rPr>
          <w:noProof/>
        </w:rPr>
        <w:t xml:space="preserve">en hij </w:t>
      </w:r>
      <w:r w:rsidR="528E4598" w:rsidRPr="528E4598">
        <w:rPr>
          <w:noProof/>
        </w:rPr>
        <w:t xml:space="preserve">extends de GameEngine. </w:t>
      </w:r>
      <w:r w:rsidR="09E3BF6D" w:rsidRPr="09E3BF6D">
        <w:rPr>
          <w:noProof/>
        </w:rPr>
        <w:t>Waarin</w:t>
      </w:r>
      <w:r w:rsidR="447FD524" w:rsidRPr="447FD524">
        <w:rPr>
          <w:noProof/>
        </w:rPr>
        <w:t xml:space="preserve"> de </w:t>
      </w:r>
      <w:r w:rsidR="30DE3BB7" w:rsidRPr="30DE3BB7">
        <w:rPr>
          <w:noProof/>
        </w:rPr>
        <w:t>setup</w:t>
      </w:r>
      <w:r w:rsidR="4C279DB9" w:rsidRPr="4C279DB9">
        <w:rPr>
          <w:noProof/>
        </w:rPr>
        <w:t>,  speler, Enemy en de blocken worden getekend</w:t>
      </w:r>
      <w:r w:rsidR="16FA2613" w:rsidRPr="16FA2613">
        <w:rPr>
          <w:noProof/>
        </w:rPr>
        <w:t>.</w:t>
      </w:r>
    </w:p>
    <w:p w14:paraId="4F400F4F" w14:textId="79B6B811" w:rsidR="16FA2613" w:rsidRDefault="16FA2613" w:rsidP="16FA2613">
      <w:pPr>
        <w:pStyle w:val="Inhoud"/>
        <w:rPr>
          <w:noProof/>
        </w:rPr>
      </w:pPr>
    </w:p>
    <w:p w14:paraId="0D1224C5" w14:textId="009C907F" w:rsidR="00C35D06" w:rsidRPr="00C35D06" w:rsidRDefault="16FA2613" w:rsidP="00C35D06">
      <w:pPr>
        <w:pStyle w:val="Inhoud"/>
        <w:rPr>
          <w:noProof/>
        </w:rPr>
      </w:pPr>
      <w:r w:rsidRPr="16FA2613">
        <w:rPr>
          <w:noProof/>
        </w:rPr>
        <w:t xml:space="preserve">De klas </w:t>
      </w:r>
      <w:r w:rsidR="2A20FDF4" w:rsidRPr="2A20FDF4">
        <w:rPr>
          <w:noProof/>
        </w:rPr>
        <w:t>Game</w:t>
      </w:r>
      <w:r w:rsidRPr="16FA2613">
        <w:rPr>
          <w:noProof/>
        </w:rPr>
        <w:t xml:space="preserve"> heeft </w:t>
      </w:r>
      <w:r w:rsidR="2A20FDF4" w:rsidRPr="2A20FDF4">
        <w:rPr>
          <w:noProof/>
        </w:rPr>
        <w:t xml:space="preserve">meerder </w:t>
      </w:r>
      <w:r w:rsidR="119E092D" w:rsidRPr="119E092D">
        <w:rPr>
          <w:noProof/>
        </w:rPr>
        <w:t xml:space="preserve">methoden </w:t>
      </w:r>
      <w:r w:rsidR="0D33599C" w:rsidRPr="0D33599C">
        <w:rPr>
          <w:noProof/>
        </w:rPr>
        <w:t xml:space="preserve">en </w:t>
      </w:r>
      <w:r w:rsidR="336A389E" w:rsidRPr="336A389E">
        <w:rPr>
          <w:noProof/>
        </w:rPr>
        <w:t xml:space="preserve">ik leg alle methoen </w:t>
      </w:r>
      <w:r w:rsidR="74C79D57" w:rsidRPr="74C79D57">
        <w:rPr>
          <w:noProof/>
        </w:rPr>
        <w:t>hieronder uit:</w:t>
      </w:r>
    </w:p>
    <w:p w14:paraId="69BA47F8" w14:textId="0AB3B3C8" w:rsidR="1DE0E775" w:rsidRDefault="1DE0E775" w:rsidP="1DE0E775">
      <w:pPr>
        <w:pStyle w:val="Inhoud"/>
        <w:rPr>
          <w:noProof/>
        </w:rPr>
      </w:pPr>
    </w:p>
    <w:p w14:paraId="2DBDE56F" w14:textId="2517031C" w:rsidR="3CE9DEDE" w:rsidRDefault="74C79D57" w:rsidP="3CE9DEDE">
      <w:pPr>
        <w:pStyle w:val="Inhoud"/>
        <w:rPr>
          <w:noProof/>
        </w:rPr>
      </w:pPr>
      <w:r w:rsidRPr="74C79D57">
        <w:rPr>
          <w:noProof/>
        </w:rPr>
        <w:t>setupGame()</w:t>
      </w:r>
      <w:r w:rsidR="006B4881">
        <w:rPr>
          <w:noProof/>
        </w:rPr>
        <w:t>:</w:t>
      </w:r>
    </w:p>
    <w:p w14:paraId="4851420E" w14:textId="3F7A393E" w:rsidR="28A46F39" w:rsidRDefault="09263A73" w:rsidP="28A46F39">
      <w:pPr>
        <w:pStyle w:val="Inhoud"/>
      </w:pPr>
      <w:r w:rsidRPr="09263A73">
        <w:rPr>
          <w:noProof/>
        </w:rPr>
        <w:t xml:space="preserve">Hier in geven we </w:t>
      </w:r>
      <w:r w:rsidR="7124F890" w:rsidRPr="7124F890">
        <w:rPr>
          <w:noProof/>
        </w:rPr>
        <w:t>de grote van het beelde</w:t>
      </w:r>
      <w:r w:rsidRPr="09263A73">
        <w:rPr>
          <w:noProof/>
        </w:rPr>
        <w:t xml:space="preserve"> </w:t>
      </w:r>
      <w:r w:rsidR="3FFA439A" w:rsidRPr="3FFA439A">
        <w:rPr>
          <w:noProof/>
        </w:rPr>
        <w:t>van het spel</w:t>
      </w:r>
      <w:r w:rsidR="1A7525F4" w:rsidRPr="1A7525F4">
        <w:rPr>
          <w:noProof/>
        </w:rPr>
        <w:t xml:space="preserve"> </w:t>
      </w:r>
      <w:r w:rsidR="11E8DD05" w:rsidRPr="11E8DD05">
        <w:rPr>
          <w:noProof/>
        </w:rPr>
        <w:t xml:space="preserve">daarna </w:t>
      </w:r>
      <w:r w:rsidR="47B1E640" w:rsidRPr="47B1E640">
        <w:rPr>
          <w:noProof/>
        </w:rPr>
        <w:t>teken we de tiels, de dasboard</w:t>
      </w:r>
      <w:r w:rsidR="55A96F08" w:rsidRPr="55A96F08">
        <w:rPr>
          <w:noProof/>
        </w:rPr>
        <w:t xml:space="preserve"> daarna</w:t>
      </w:r>
      <w:r w:rsidR="47B1E640" w:rsidRPr="47B1E640">
        <w:rPr>
          <w:noProof/>
        </w:rPr>
        <w:t xml:space="preserve"> de </w:t>
      </w:r>
      <w:r w:rsidR="3B82F88A" w:rsidRPr="3B82F88A">
        <w:rPr>
          <w:noProof/>
        </w:rPr>
        <w:t>takns.</w:t>
      </w:r>
    </w:p>
    <w:p w14:paraId="202B48C8" w14:textId="7DEBA6D9" w:rsidR="1DE0E775" w:rsidRDefault="1DE0E775" w:rsidP="1DE0E775">
      <w:pPr>
        <w:pStyle w:val="Inhoud"/>
        <w:rPr>
          <w:noProof/>
        </w:rPr>
      </w:pPr>
    </w:p>
    <w:p w14:paraId="51EF3684" w14:textId="136813E0" w:rsidR="00F14695" w:rsidRPr="00F14695" w:rsidRDefault="5FEEDE9A" w:rsidP="00F14695">
      <w:pPr>
        <w:pStyle w:val="Inhoud"/>
        <w:rPr>
          <w:noProof/>
        </w:rPr>
      </w:pPr>
      <w:r w:rsidRPr="5FEEDE9A">
        <w:rPr>
          <w:noProof/>
        </w:rPr>
        <w:t>initializeTileMap()</w:t>
      </w:r>
      <w:r w:rsidR="00B847AF">
        <w:rPr>
          <w:noProof/>
        </w:rPr>
        <w:t>:</w:t>
      </w:r>
    </w:p>
    <w:p w14:paraId="5120BDDE" w14:textId="5EC629BC" w:rsidR="1A934584" w:rsidRDefault="00CFE43E" w:rsidP="1A934584">
      <w:pPr>
        <w:pStyle w:val="Inhoud"/>
        <w:rPr>
          <w:noProof/>
        </w:rPr>
      </w:pPr>
      <w:r w:rsidRPr="00CFE43E">
        <w:rPr>
          <w:noProof/>
        </w:rPr>
        <w:t>Hierin</w:t>
      </w:r>
      <w:r w:rsidR="1A934584" w:rsidRPr="1A934584">
        <w:rPr>
          <w:noProof/>
        </w:rPr>
        <w:t xml:space="preserve"> maken maken we de tile map dus waar </w:t>
      </w:r>
      <w:r w:rsidR="5DA57125" w:rsidRPr="5DA57125">
        <w:rPr>
          <w:noProof/>
        </w:rPr>
        <w:t>moeten de tile plaats vind in het beeld.</w:t>
      </w:r>
      <w:r w:rsidR="1A934584" w:rsidRPr="1A934584">
        <w:rPr>
          <w:noProof/>
        </w:rPr>
        <w:t xml:space="preserve"> </w:t>
      </w:r>
    </w:p>
    <w:p w14:paraId="7CFB5395" w14:textId="47E34E02" w:rsidR="009E7B2B" w:rsidRPr="009E7B2B" w:rsidRDefault="009E7B2B" w:rsidP="009E7B2B">
      <w:pPr>
        <w:pStyle w:val="Inhoud"/>
        <w:rPr>
          <w:noProof/>
        </w:rPr>
      </w:pPr>
    </w:p>
    <w:p w14:paraId="7416B282" w14:textId="1CE31ECE" w:rsidR="2F18A8EB" w:rsidRDefault="2EBD3938" w:rsidP="2F18A8EB">
      <w:pPr>
        <w:pStyle w:val="Inhoud"/>
        <w:rPr>
          <w:noProof/>
        </w:rPr>
      </w:pPr>
      <w:r w:rsidRPr="2EBD3938">
        <w:rPr>
          <w:noProof/>
        </w:rPr>
        <w:t>dashboardBuild()</w:t>
      </w:r>
      <w:r w:rsidR="00B847AF">
        <w:rPr>
          <w:noProof/>
        </w:rPr>
        <w:t>:</w:t>
      </w:r>
    </w:p>
    <w:p w14:paraId="55B05D2E" w14:textId="5B54E418" w:rsidR="2F18A8EB" w:rsidRPr="002E3EED" w:rsidRDefault="00CFE43E" w:rsidP="2F18A8EB">
      <w:pPr>
        <w:pStyle w:val="Inhoud"/>
        <w:rPr>
          <w:noProof/>
        </w:rPr>
      </w:pPr>
      <w:r w:rsidRPr="00CFE43E">
        <w:rPr>
          <w:noProof/>
        </w:rPr>
        <w:t xml:space="preserve">Hierin wordt de dashboard </w:t>
      </w:r>
      <w:r w:rsidR="60F8E363" w:rsidRPr="60F8E363">
        <w:rPr>
          <w:noProof/>
        </w:rPr>
        <w:t>gemaakt.</w:t>
      </w:r>
    </w:p>
    <w:p w14:paraId="02CD6C14" w14:textId="1454C87E" w:rsidR="28C548FA" w:rsidRPr="002E3EED" w:rsidRDefault="28C548FA" w:rsidP="28C548FA">
      <w:pPr>
        <w:pStyle w:val="Inhoud"/>
      </w:pPr>
    </w:p>
    <w:p w14:paraId="7A96A73B" w14:textId="131A16AD" w:rsidR="28C548FA" w:rsidRPr="002E3EED" w:rsidRDefault="6A4A9002" w:rsidP="28C548FA">
      <w:r w:rsidRPr="00B84AB2">
        <w:rPr>
          <w:b w:val="0"/>
        </w:rPr>
        <w:t>dashboardUpdate()</w:t>
      </w:r>
      <w:r w:rsidR="002E3EED" w:rsidRPr="00B84AB2">
        <w:rPr>
          <w:b w:val="0"/>
        </w:rPr>
        <w:t>:</w:t>
      </w:r>
    </w:p>
    <w:p w14:paraId="541513B9" w14:textId="3B58DDDF" w:rsidR="002E3EED" w:rsidRDefault="002E3EED" w:rsidP="28C548FA">
      <w:pPr>
        <w:rPr>
          <w:b w:val="0"/>
        </w:rPr>
      </w:pPr>
      <w:r w:rsidRPr="002E3EED">
        <w:rPr>
          <w:b w:val="0"/>
        </w:rPr>
        <w:t>Door deze methode kunnen w</w:t>
      </w:r>
      <w:r>
        <w:rPr>
          <w:b w:val="0"/>
        </w:rPr>
        <w:t>e gemakkelijk de dashboard updaten.</w:t>
      </w:r>
    </w:p>
    <w:p w14:paraId="15822D1A" w14:textId="77777777" w:rsidR="00D4198E" w:rsidRDefault="00D4198E" w:rsidP="28C548FA">
      <w:pPr>
        <w:rPr>
          <w:b w:val="0"/>
        </w:rPr>
      </w:pPr>
    </w:p>
    <w:p w14:paraId="65E89AFC" w14:textId="5EB4106D" w:rsidR="006B0B30" w:rsidRPr="00751FB0" w:rsidRDefault="0E60323F" w:rsidP="006B0B30">
      <w:pPr>
        <w:rPr>
          <w:b w:val="0"/>
        </w:rPr>
      </w:pPr>
      <w:r w:rsidRPr="002E4FFC">
        <w:rPr>
          <w:b w:val="0"/>
        </w:rPr>
        <w:t>buildFirstLevelBreakableBlocks</w:t>
      </w:r>
      <w:r w:rsidR="3FB8D97B" w:rsidRPr="002E4FFC">
        <w:rPr>
          <w:b w:val="0"/>
        </w:rPr>
        <w:t>():</w:t>
      </w:r>
    </w:p>
    <w:p w14:paraId="2DF9EBB2" w14:textId="5165593A" w:rsidR="002E4FFC" w:rsidRPr="00215380" w:rsidRDefault="3526866F" w:rsidP="002E4FFC">
      <w:pPr>
        <w:rPr>
          <w:b w:val="0"/>
        </w:rPr>
      </w:pPr>
      <w:r w:rsidRPr="00215380">
        <w:rPr>
          <w:b w:val="0"/>
        </w:rPr>
        <w:t xml:space="preserve">Door deze methode teken we </w:t>
      </w:r>
      <w:r w:rsidR="470AA220" w:rsidRPr="00215380">
        <w:rPr>
          <w:b w:val="0"/>
        </w:rPr>
        <w:t xml:space="preserve">de </w:t>
      </w:r>
      <w:r w:rsidR="6C4CC210" w:rsidRPr="00215380">
        <w:rPr>
          <w:b w:val="0"/>
        </w:rPr>
        <w:t>tanks voor de eerste level van het spel.</w:t>
      </w:r>
    </w:p>
    <w:p w14:paraId="6135EF9C" w14:textId="0053C9D5" w:rsidR="6C4CC210" w:rsidRPr="00215380" w:rsidRDefault="6C4CC210" w:rsidP="6C4CC210">
      <w:pPr>
        <w:rPr>
          <w:b w:val="0"/>
        </w:rPr>
      </w:pPr>
    </w:p>
    <w:p w14:paraId="28851C9D" w14:textId="1448C368" w:rsidR="00586F87" w:rsidRPr="00222CB8" w:rsidRDefault="08EC5838" w:rsidP="00586F87">
      <w:pPr>
        <w:rPr>
          <w:b w:val="0"/>
        </w:rPr>
      </w:pPr>
      <w:r w:rsidRPr="00C73EE7">
        <w:rPr>
          <w:b w:val="0"/>
        </w:rPr>
        <w:t>placeTankPlayer(int id, float xPos, float yPos</w:t>
      </w:r>
      <w:r w:rsidR="3FB8D97B" w:rsidRPr="00C73EE7">
        <w:rPr>
          <w:b w:val="0"/>
        </w:rPr>
        <w:t>):</w:t>
      </w:r>
      <w:r w:rsidR="470AA220">
        <w:br/>
      </w:r>
      <w:r w:rsidR="445DCC73">
        <w:rPr>
          <w:b w:val="0"/>
        </w:rPr>
        <w:t xml:space="preserve">Hierin </w:t>
      </w:r>
      <w:r w:rsidR="16206B63">
        <w:rPr>
          <w:b w:val="0"/>
        </w:rPr>
        <w:t xml:space="preserve">maken we een nieuw game object </w:t>
      </w:r>
      <w:r w:rsidR="3552D6D7">
        <w:rPr>
          <w:b w:val="0"/>
        </w:rPr>
        <w:t xml:space="preserve">met de naam tank player </w:t>
      </w:r>
      <w:r w:rsidR="16206B63">
        <w:rPr>
          <w:b w:val="0"/>
        </w:rPr>
        <w:t xml:space="preserve">en we geven hem de id, x posietie </w:t>
      </w:r>
      <w:r w:rsidR="6B460DAA">
        <w:rPr>
          <w:b w:val="0"/>
        </w:rPr>
        <w:t xml:space="preserve">en </w:t>
      </w:r>
      <w:r w:rsidR="3552D6D7">
        <w:rPr>
          <w:b w:val="0"/>
        </w:rPr>
        <w:t>y posietie mee.</w:t>
      </w:r>
    </w:p>
    <w:p w14:paraId="121FA3AB" w14:textId="58C223AF" w:rsidR="55E18994" w:rsidRPr="00222CB8" w:rsidRDefault="55E18994" w:rsidP="55E18994">
      <w:pPr>
        <w:rPr>
          <w:b w:val="0"/>
        </w:rPr>
      </w:pPr>
    </w:p>
    <w:p w14:paraId="51F1ACB6" w14:textId="383E3DFC" w:rsidR="00E960EA" w:rsidRPr="00E960EA" w:rsidRDefault="68162027" w:rsidP="00E960EA">
      <w:pPr>
        <w:rPr>
          <w:b w:val="0"/>
          <w:lang w:val="en-GB"/>
        </w:rPr>
      </w:pPr>
      <w:r w:rsidRPr="68F701BE">
        <w:rPr>
          <w:b w:val="0"/>
          <w:lang w:val="en-GB"/>
        </w:rPr>
        <w:t>placeTankEnemy(int id, float xPos, float yPos, int type</w:t>
      </w:r>
      <w:r w:rsidR="3FB8D97B" w:rsidRPr="3FB8D97B">
        <w:rPr>
          <w:b w:val="0"/>
          <w:lang w:val="en-GB"/>
        </w:rPr>
        <w:t>):</w:t>
      </w:r>
    </w:p>
    <w:p w14:paraId="033C9305" w14:textId="00FA73A1" w:rsidR="3552D6D7" w:rsidRPr="00C73EE7" w:rsidRDefault="3552D6D7" w:rsidP="3552D6D7">
      <w:pPr>
        <w:rPr>
          <w:b w:val="0"/>
        </w:rPr>
      </w:pPr>
      <w:r>
        <w:rPr>
          <w:b w:val="0"/>
        </w:rPr>
        <w:lastRenderedPageBreak/>
        <w:t xml:space="preserve">Hierin maken we een nieuw game object met de naam </w:t>
      </w:r>
      <w:r w:rsidR="01A7B3F7">
        <w:rPr>
          <w:b w:val="0"/>
        </w:rPr>
        <w:t>tank</w:t>
      </w:r>
      <w:r>
        <w:rPr>
          <w:b w:val="0"/>
        </w:rPr>
        <w:t xml:space="preserve"> enemy en we geven hem de id, x posietie en y posietie mee.</w:t>
      </w:r>
    </w:p>
    <w:p w14:paraId="688A18D1" w14:textId="2E3A06B3" w:rsidR="07555B09" w:rsidRPr="00C73EE7" w:rsidRDefault="07555B09" w:rsidP="07555B09">
      <w:pPr>
        <w:rPr>
          <w:b w:val="0"/>
          <w:szCs w:val="28"/>
        </w:rPr>
      </w:pPr>
    </w:p>
    <w:p w14:paraId="53FD7524" w14:textId="374F6275" w:rsidR="07555B09" w:rsidRDefault="07555B09" w:rsidP="07555B09">
      <w:pPr>
        <w:rPr>
          <w:b w:val="0"/>
        </w:rPr>
      </w:pPr>
      <w:r>
        <w:rPr>
          <w:b w:val="0"/>
        </w:rPr>
        <w:t>placeTanksFirstLevel</w:t>
      </w:r>
      <w:r w:rsidR="470AA220">
        <w:rPr>
          <w:b w:val="0"/>
        </w:rPr>
        <w:t>():</w:t>
      </w:r>
      <w:r>
        <w:br/>
      </w:r>
      <w:r w:rsidR="21E1AA8D">
        <w:rPr>
          <w:b w:val="0"/>
        </w:rPr>
        <w:t xml:space="preserve">hierin maken we gebruie </w:t>
      </w:r>
      <w:r w:rsidR="57193031">
        <w:rPr>
          <w:b w:val="0"/>
        </w:rPr>
        <w:t xml:space="preserve">van de methoden </w:t>
      </w:r>
      <w:r w:rsidR="1B90BB6A">
        <w:rPr>
          <w:b w:val="0"/>
        </w:rPr>
        <w:t xml:space="preserve">placeTankPlayer() en </w:t>
      </w:r>
      <w:r w:rsidR="65FFFA73" w:rsidRPr="00675454">
        <w:rPr>
          <w:b w:val="0"/>
        </w:rPr>
        <w:t>placeTankEnemy():</w:t>
      </w:r>
      <w:r w:rsidR="57193031">
        <w:br/>
      </w:r>
    </w:p>
    <w:p w14:paraId="35F4138B" w14:textId="77777777" w:rsidR="00A03E62" w:rsidRPr="006D3AC8" w:rsidRDefault="00A03E62" w:rsidP="00A03E62">
      <w:pPr>
        <w:rPr>
          <w:b w:val="0"/>
        </w:rPr>
      </w:pPr>
    </w:p>
    <w:p w14:paraId="42AE56DB" w14:textId="64119BD7" w:rsidR="00A03E62" w:rsidRPr="006D3AC8" w:rsidRDefault="00A03E62" w:rsidP="00A03E62">
      <w:pPr>
        <w:pStyle w:val="Kop2"/>
      </w:pPr>
      <w:bookmarkStart w:id="5" w:name="_Toc41049905"/>
      <w:r w:rsidRPr="006D3AC8">
        <w:t xml:space="preserve">3.2 </w:t>
      </w:r>
      <w:r w:rsidR="00BC31F2" w:rsidRPr="006D3AC8">
        <w:t>Tank</w:t>
      </w:r>
      <w:bookmarkEnd w:id="5"/>
    </w:p>
    <w:p w14:paraId="13ABAE62" w14:textId="58C223AF" w:rsidR="004012F1" w:rsidRDefault="004012F1" w:rsidP="004012F1">
      <w:pPr>
        <w:pStyle w:val="Inhoud"/>
      </w:pPr>
      <w:r w:rsidRPr="004012F1">
        <w:t xml:space="preserve">Tank is de parent </w:t>
      </w:r>
      <w:r w:rsidR="00BD6F22">
        <w:t xml:space="preserve">klasse van alle tanks. </w:t>
      </w:r>
    </w:p>
    <w:p w14:paraId="2945EF77" w14:textId="2E3A06B3" w:rsidR="00084DE0" w:rsidRDefault="00084DE0" w:rsidP="004012F1">
      <w:pPr>
        <w:pStyle w:val="Inhoud"/>
      </w:pPr>
      <w:r>
        <w:t>Hij heeft de volgende Methodes:</w:t>
      </w:r>
    </w:p>
    <w:p w14:paraId="386C9E7F" w14:textId="2E3A06B3" w:rsidR="00552B34" w:rsidRDefault="00552B34" w:rsidP="004012F1">
      <w:pPr>
        <w:pStyle w:val="Inhoud"/>
      </w:pPr>
    </w:p>
    <w:p w14:paraId="15BE0EB6" w14:textId="7F661D44" w:rsidR="00084DE0" w:rsidRPr="005A012B" w:rsidRDefault="00552B34" w:rsidP="004012F1">
      <w:pPr>
        <w:pStyle w:val="Inhoud"/>
        <w:rPr>
          <w:lang w:val="en-GB"/>
        </w:rPr>
      </w:pPr>
      <w:r w:rsidRPr="005A012B">
        <w:rPr>
          <w:lang w:val="en-GB"/>
        </w:rPr>
        <w:t>placeRocketSlow(</w:t>
      </w:r>
      <w:r w:rsidR="005A012B" w:rsidRPr="005A012B">
        <w:rPr>
          <w:lang w:val="en-GB"/>
        </w:rPr>
        <w:t>int id, float xPos, float yPos, float direction,  int amountOfBounce</w:t>
      </w:r>
      <w:r w:rsidRPr="005A012B">
        <w:rPr>
          <w:lang w:val="en-GB"/>
        </w:rPr>
        <w:t>):</w:t>
      </w:r>
    </w:p>
    <w:p w14:paraId="102C7E3B" w14:textId="6615AA3D" w:rsidR="00552B34" w:rsidRDefault="00603807" w:rsidP="004012F1">
      <w:pPr>
        <w:pStyle w:val="Inhoud"/>
      </w:pPr>
      <w:r w:rsidRPr="005D3526">
        <w:t xml:space="preserve">Deze methode </w:t>
      </w:r>
      <w:r w:rsidR="005D3526" w:rsidRPr="005D3526">
        <w:t>zet rocket</w:t>
      </w:r>
      <w:r w:rsidR="00C829D5">
        <w:t xml:space="preserve">Slows </w:t>
      </w:r>
      <w:r w:rsidR="005D3526" w:rsidRPr="005D3526">
        <w:t>n</w:t>
      </w:r>
      <w:r w:rsidR="005D3526">
        <w:t>eer</w:t>
      </w:r>
      <w:r w:rsidR="00C829D5">
        <w:t>. En geeft ze de hoek waar ze naar toe moeten.</w:t>
      </w:r>
    </w:p>
    <w:p w14:paraId="3F42E70B" w14:textId="77777777" w:rsidR="00C829D5" w:rsidRPr="005D3526" w:rsidRDefault="00C829D5" w:rsidP="004012F1">
      <w:pPr>
        <w:pStyle w:val="Inhoud"/>
      </w:pPr>
    </w:p>
    <w:p w14:paraId="31E6F2A8" w14:textId="2B0081E1" w:rsidR="00552B34" w:rsidRDefault="009A451F" w:rsidP="004012F1">
      <w:pPr>
        <w:pStyle w:val="Inhoud"/>
        <w:rPr>
          <w:lang w:val="en-GB"/>
        </w:rPr>
      </w:pPr>
      <w:r w:rsidRPr="00541630">
        <w:rPr>
          <w:lang w:val="en-GB"/>
        </w:rPr>
        <w:t>placeRocketFast(</w:t>
      </w:r>
      <w:r w:rsidR="00541630" w:rsidRPr="00541630">
        <w:rPr>
          <w:lang w:val="en-GB"/>
        </w:rPr>
        <w:t>int id, float xPos, float yPos, float direction</w:t>
      </w:r>
      <w:r w:rsidRPr="00541630">
        <w:rPr>
          <w:lang w:val="en-GB"/>
        </w:rPr>
        <w:t>)</w:t>
      </w:r>
      <w:r w:rsidR="00541630" w:rsidRPr="00541630">
        <w:rPr>
          <w:lang w:val="en-GB"/>
        </w:rPr>
        <w:t>:</w:t>
      </w:r>
    </w:p>
    <w:p w14:paraId="328ACF42" w14:textId="08F97BF9" w:rsidR="00C829D5" w:rsidRPr="00C829D5" w:rsidRDefault="00C829D5" w:rsidP="004012F1">
      <w:pPr>
        <w:pStyle w:val="Inhoud"/>
      </w:pPr>
      <w:r w:rsidRPr="005D3526">
        <w:t>Deze methode zet rocket</w:t>
      </w:r>
      <w:r>
        <w:t>Fasts</w:t>
      </w:r>
      <w:r w:rsidRPr="005D3526">
        <w:t xml:space="preserve"> n</w:t>
      </w:r>
      <w:r>
        <w:t>eer. En geeft ze de hoek waar ze naar toe moeten.</w:t>
      </w:r>
    </w:p>
    <w:p w14:paraId="75DE24BD" w14:textId="5AA2BA1A" w:rsidR="00541630" w:rsidRPr="00C829D5" w:rsidRDefault="00541630" w:rsidP="004012F1">
      <w:pPr>
        <w:pStyle w:val="Inhoud"/>
      </w:pPr>
    </w:p>
    <w:p w14:paraId="01FC4DD0" w14:textId="51BD4AD8" w:rsidR="00541630" w:rsidRPr="00B84AB2" w:rsidRDefault="009D0929" w:rsidP="004012F1">
      <w:pPr>
        <w:pStyle w:val="Inhoud"/>
      </w:pPr>
      <w:r w:rsidRPr="00B84AB2">
        <w:t>tankShootRocketSLow(</w:t>
      </w:r>
      <w:r w:rsidR="00D178AE" w:rsidRPr="00B84AB2">
        <w:t>float angle</w:t>
      </w:r>
      <w:r w:rsidRPr="00B84AB2">
        <w:t>)</w:t>
      </w:r>
      <w:r w:rsidR="00910B98" w:rsidRPr="00B84AB2">
        <w:t>:</w:t>
      </w:r>
    </w:p>
    <w:p w14:paraId="743658C9" w14:textId="5CDBA2D7" w:rsidR="00C829D5" w:rsidRPr="0035556F" w:rsidRDefault="006103C3" w:rsidP="004012F1">
      <w:pPr>
        <w:pStyle w:val="Inhoud"/>
      </w:pPr>
      <w:r w:rsidRPr="0035556F">
        <w:t xml:space="preserve">Deze methode </w:t>
      </w:r>
      <w:r w:rsidR="0035556F" w:rsidRPr="0035556F">
        <w:t>zet rocketSlows n</w:t>
      </w:r>
      <w:r w:rsidR="0035556F">
        <w:t xml:space="preserve">eer op de positie van de tank en heeft alleen de hoek nodig om </w:t>
      </w:r>
      <w:r w:rsidR="005E0228">
        <w:t>te werken.</w:t>
      </w:r>
    </w:p>
    <w:p w14:paraId="3981DC72" w14:textId="77777777" w:rsidR="001851ED" w:rsidRPr="0035556F" w:rsidRDefault="001851ED" w:rsidP="004012F1">
      <w:pPr>
        <w:pStyle w:val="Inhoud"/>
      </w:pPr>
    </w:p>
    <w:p w14:paraId="40E91EB5" w14:textId="54A4A0D2" w:rsidR="001851ED" w:rsidRDefault="001851ED" w:rsidP="004012F1">
      <w:pPr>
        <w:pStyle w:val="Inhoud"/>
        <w:rPr>
          <w:lang w:val="en-GB"/>
        </w:rPr>
      </w:pPr>
      <w:r w:rsidRPr="001851ED">
        <w:rPr>
          <w:lang w:val="en-GB"/>
        </w:rPr>
        <w:t>abstract tileCollisionOccurred(List&lt;CollidedTile&gt; collidedTiles)</w:t>
      </w:r>
      <w:r w:rsidR="00682C98">
        <w:rPr>
          <w:lang w:val="en-GB"/>
        </w:rPr>
        <w:t>:</w:t>
      </w:r>
    </w:p>
    <w:p w14:paraId="61FC0AC4" w14:textId="0B35F431" w:rsidR="005E0228" w:rsidRPr="005E0228" w:rsidRDefault="005E0228" w:rsidP="004012F1">
      <w:pPr>
        <w:pStyle w:val="Inhoud"/>
      </w:pPr>
      <w:r w:rsidRPr="005E0228">
        <w:t xml:space="preserve">Dit is een abstracte </w:t>
      </w:r>
      <w:r>
        <w:t xml:space="preserve">methode zodat er </w:t>
      </w:r>
      <w:r w:rsidR="00AB5D2E">
        <w:t>in de child klassen deze kan worden overschreven.</w:t>
      </w:r>
    </w:p>
    <w:p w14:paraId="61AE31B4" w14:textId="77777777" w:rsidR="00BC31F2" w:rsidRPr="005E0228" w:rsidRDefault="00BC31F2" w:rsidP="00BC31F2"/>
    <w:p w14:paraId="0C920F7E" w14:textId="177B23D1" w:rsidR="001E5D52" w:rsidRPr="00B84AB2" w:rsidRDefault="00BC31F2" w:rsidP="001E5D52">
      <w:pPr>
        <w:pStyle w:val="Kop3"/>
        <w:rPr>
          <w:rFonts w:asciiTheme="minorHAnsi" w:hAnsiTheme="minorHAnsi"/>
          <w:b w:val="0"/>
          <w:color w:val="082A75" w:themeColor="text2"/>
          <w:sz w:val="36"/>
          <w:szCs w:val="36"/>
        </w:rPr>
      </w:pPr>
      <w:bookmarkStart w:id="6" w:name="_Toc41049906"/>
      <w:r w:rsidRPr="00B84AB2">
        <w:rPr>
          <w:rFonts w:asciiTheme="minorHAnsi" w:hAnsiTheme="minorHAnsi"/>
          <w:b w:val="0"/>
          <w:color w:val="082A75" w:themeColor="text2"/>
          <w:sz w:val="36"/>
          <w:szCs w:val="36"/>
        </w:rPr>
        <w:t xml:space="preserve">3.2.1 </w:t>
      </w:r>
      <w:r w:rsidR="00CD7285" w:rsidRPr="00B84AB2">
        <w:rPr>
          <w:rFonts w:asciiTheme="minorHAnsi" w:hAnsiTheme="minorHAnsi"/>
          <w:b w:val="0"/>
          <w:color w:val="082A75" w:themeColor="text2"/>
          <w:sz w:val="36"/>
          <w:szCs w:val="36"/>
        </w:rPr>
        <w:t>TankEnemy</w:t>
      </w:r>
      <w:bookmarkEnd w:id="6"/>
    </w:p>
    <w:p w14:paraId="376A84C6" w14:textId="4D855CFF" w:rsidR="66812D44" w:rsidRPr="00B84AB2" w:rsidRDefault="66812D44" w:rsidP="66812D44"/>
    <w:p w14:paraId="73F6BA20" w14:textId="177B23D1" w:rsidR="00956854" w:rsidRDefault="00F14695" w:rsidP="00F14695">
      <w:pPr>
        <w:pStyle w:val="Inhoud"/>
      </w:pPr>
      <w:r w:rsidRPr="00F14695">
        <w:t>TankEnemy is de child v</w:t>
      </w:r>
      <w:r>
        <w:t xml:space="preserve">an Tank en de parent van de specifieke tanks. </w:t>
      </w:r>
      <w:r w:rsidR="00956854">
        <w:t>Hij doet niet erg veel behalve parent spelen en een abstracte methode introduceren.</w:t>
      </w:r>
    </w:p>
    <w:p w14:paraId="31DA42B0" w14:textId="177B23D1" w:rsidR="00956854" w:rsidRPr="00F14695" w:rsidRDefault="00956854" w:rsidP="00F14695">
      <w:pPr>
        <w:pStyle w:val="Inhoud"/>
      </w:pPr>
    </w:p>
    <w:p w14:paraId="79CD26F6" w14:textId="35C7545F" w:rsidR="0014618B" w:rsidRPr="00B84AB2" w:rsidRDefault="00F14695" w:rsidP="00F14695">
      <w:pPr>
        <w:pStyle w:val="Inhoud"/>
      </w:pPr>
      <w:r w:rsidRPr="00B84AB2">
        <w:t>abstract driveAndAttackPlayer():</w:t>
      </w:r>
    </w:p>
    <w:p w14:paraId="01D0098E" w14:textId="7DCCD348" w:rsidR="00F14695" w:rsidRPr="00956854" w:rsidRDefault="00956854" w:rsidP="00F14695">
      <w:pPr>
        <w:pStyle w:val="Inhoud"/>
      </w:pPr>
      <w:r w:rsidRPr="00956854">
        <w:t xml:space="preserve">Dit is een abstracte </w:t>
      </w:r>
      <w:r>
        <w:t xml:space="preserve">methode zodat </w:t>
      </w:r>
      <w:r w:rsidR="000F03D7">
        <w:t>polymorfie kan worden toegepast.</w:t>
      </w:r>
    </w:p>
    <w:p w14:paraId="7E2356D8" w14:textId="77777777" w:rsidR="00F83213" w:rsidRPr="00956854" w:rsidRDefault="00F83213" w:rsidP="00F83213"/>
    <w:p w14:paraId="7DB8E7EC" w14:textId="7D520762" w:rsidR="00F83213" w:rsidRPr="00B84AB2" w:rsidRDefault="00F83213" w:rsidP="00F83213">
      <w:pPr>
        <w:pStyle w:val="Kop4"/>
      </w:pPr>
      <w:r w:rsidRPr="00B84AB2">
        <w:lastRenderedPageBreak/>
        <w:t>3.2.1.1 TankEnemyGray</w:t>
      </w:r>
    </w:p>
    <w:p w14:paraId="034BA352" w14:textId="6D655FEC" w:rsidR="006B0B30" w:rsidRDefault="000F335E" w:rsidP="000F335E">
      <w:pPr>
        <w:pStyle w:val="Inhoud"/>
      </w:pPr>
      <w:r w:rsidRPr="0007512B">
        <w:t xml:space="preserve">Dit is de </w:t>
      </w:r>
      <w:r w:rsidR="0007512B" w:rsidRPr="0007512B">
        <w:t>klasse</w:t>
      </w:r>
      <w:r w:rsidR="0007512B">
        <w:t xml:space="preserve"> van alle grijze </w:t>
      </w:r>
      <w:r w:rsidR="00751FB0">
        <w:t>vijanden. Hierin wordt zijn be</w:t>
      </w:r>
      <w:r w:rsidR="002E4FFC">
        <w:t>weging en doen beschreven. Dit werkt door de volgende methodes:</w:t>
      </w:r>
    </w:p>
    <w:p w14:paraId="311280D1" w14:textId="6D655FEC" w:rsidR="002E4FFC" w:rsidRDefault="002E4FFC" w:rsidP="000F335E">
      <w:pPr>
        <w:pStyle w:val="Inhoud"/>
      </w:pPr>
      <w:r w:rsidRPr="002E4FFC">
        <w:t>driveAndAttackPlayer()</w:t>
      </w:r>
      <w:r>
        <w:t>:</w:t>
      </w:r>
    </w:p>
    <w:p w14:paraId="21CB4FB3" w14:textId="6055BDB5" w:rsidR="002E4FFC" w:rsidRPr="0007512B" w:rsidRDefault="00215380" w:rsidP="000F335E">
      <w:pPr>
        <w:pStyle w:val="Inhoud"/>
      </w:pPr>
      <w:r>
        <w:t xml:space="preserve">Dit is een klasse die wordt overgerfd van de TankEnemy klasse. En zorgt er voor dat de tank zelf rijdt en na denkt. Eerst gaat de tank rondjes rijden en zoeken naar de player. Wanneer hij deze heeft gevonden dan kan hij </w:t>
      </w:r>
      <w:r w:rsidR="00222CB8">
        <w:t xml:space="preserve">dichter bij komen en daarna </w:t>
      </w:r>
      <w:r w:rsidR="00E960EA">
        <w:t>gaan aanvallen.</w:t>
      </w:r>
    </w:p>
    <w:p w14:paraId="41379669" w14:textId="77777777" w:rsidR="00BC31F2" w:rsidRPr="0007512B" w:rsidRDefault="00BC31F2" w:rsidP="00BC31F2"/>
    <w:p w14:paraId="3F001469" w14:textId="647C4B49" w:rsidR="00F83213" w:rsidRPr="00B84AB2" w:rsidRDefault="00F83213" w:rsidP="00F83213">
      <w:pPr>
        <w:pStyle w:val="Kop4"/>
      </w:pPr>
      <w:r w:rsidRPr="00B84AB2">
        <w:t xml:space="preserve">3.2.1.2 TankEnemyBrown </w:t>
      </w:r>
    </w:p>
    <w:p w14:paraId="5B092C6C" w14:textId="66BF6EF0" w:rsidR="00E960EA" w:rsidRPr="00E960EA" w:rsidRDefault="00E960EA" w:rsidP="00E960EA">
      <w:pPr>
        <w:pStyle w:val="Inhoud"/>
      </w:pPr>
      <w:r w:rsidRPr="00E960EA">
        <w:t>TankEnemyBrown is erg het z</w:t>
      </w:r>
      <w:r>
        <w:t xml:space="preserve">elfde als TankEnemyGray. Alleen kan de bruine tank niet rijden en daarom is zijn DriveAndAttackPlayer anders. In die methode wordt alleen gekeken naar de speler en wanneer de speler in de buurt is zal de tank pas gaan aanvallen. </w:t>
      </w:r>
    </w:p>
    <w:p w14:paraId="4C5A960B" w14:textId="77777777" w:rsidR="00A03E62" w:rsidRPr="00E960EA" w:rsidRDefault="00A03E62" w:rsidP="00A03E62"/>
    <w:p w14:paraId="5FAFEC7C" w14:textId="20D8F806" w:rsidR="00771D10" w:rsidRPr="00B84AB2" w:rsidRDefault="00771D10" w:rsidP="00771D10">
      <w:pPr>
        <w:pStyle w:val="Kop3"/>
      </w:pPr>
      <w:bookmarkStart w:id="7" w:name="_Toc41049907"/>
      <w:r w:rsidRPr="00B84AB2">
        <w:rPr>
          <w:rFonts w:asciiTheme="minorHAnsi" w:hAnsiTheme="minorHAnsi"/>
          <w:b w:val="0"/>
          <w:color w:val="082A75" w:themeColor="text2"/>
          <w:sz w:val="36"/>
          <w:szCs w:val="36"/>
        </w:rPr>
        <w:t>3.2.</w:t>
      </w:r>
      <w:r w:rsidR="66812D44" w:rsidRPr="00B84AB2">
        <w:rPr>
          <w:rFonts w:asciiTheme="minorHAnsi" w:hAnsiTheme="minorHAnsi"/>
          <w:b w:val="0"/>
          <w:color w:val="082A75" w:themeColor="text2"/>
          <w:sz w:val="36"/>
          <w:szCs w:val="36"/>
        </w:rPr>
        <w:t>2</w:t>
      </w:r>
      <w:r w:rsidRPr="00B84AB2">
        <w:rPr>
          <w:rFonts w:asciiTheme="minorHAnsi" w:hAnsiTheme="minorHAnsi"/>
          <w:b w:val="0"/>
          <w:color w:val="082A75" w:themeColor="text2"/>
          <w:sz w:val="36"/>
          <w:szCs w:val="36"/>
        </w:rPr>
        <w:t xml:space="preserve"> Tank</w:t>
      </w:r>
      <w:r w:rsidR="00E31BE9" w:rsidRPr="00B84AB2">
        <w:rPr>
          <w:rFonts w:asciiTheme="minorHAnsi" w:hAnsiTheme="minorHAnsi"/>
          <w:b w:val="0"/>
          <w:color w:val="082A75" w:themeColor="text2"/>
          <w:sz w:val="36"/>
          <w:szCs w:val="36"/>
        </w:rPr>
        <w:t>Player</w:t>
      </w:r>
      <w:bookmarkEnd w:id="7"/>
    </w:p>
    <w:p w14:paraId="65E398AF" w14:textId="5C30B51F" w:rsidR="00C73EE7" w:rsidRDefault="00F22D71" w:rsidP="00F22D71">
      <w:pPr>
        <w:pStyle w:val="Inhoud"/>
      </w:pPr>
      <w:r w:rsidRPr="00D55ECF">
        <w:t xml:space="preserve">TankPlayer is </w:t>
      </w:r>
      <w:r w:rsidR="00D55ECF" w:rsidRPr="00D55ECF">
        <w:t xml:space="preserve">eigenlijk de </w:t>
      </w:r>
      <w:r w:rsidR="00125341">
        <w:t>Speler. Deze klasse heeft meerdere methodes:</w:t>
      </w:r>
    </w:p>
    <w:p w14:paraId="401903AF" w14:textId="78D606E0" w:rsidR="00675454" w:rsidRDefault="00675454" w:rsidP="00F22D71">
      <w:pPr>
        <w:pStyle w:val="Inhoud"/>
      </w:pPr>
    </w:p>
    <w:p w14:paraId="6BFB4606" w14:textId="0495D041" w:rsidR="00125341" w:rsidRDefault="00125341" w:rsidP="00F22D71">
      <w:pPr>
        <w:pStyle w:val="Inhoud"/>
        <w:rPr>
          <w:lang w:val="en-GB"/>
        </w:rPr>
      </w:pPr>
      <w:r w:rsidRPr="00125341">
        <w:rPr>
          <w:lang w:val="en-GB"/>
        </w:rPr>
        <w:t>mouseMoved(int x, int y)</w:t>
      </w:r>
      <w:r>
        <w:rPr>
          <w:lang w:val="en-GB"/>
        </w:rPr>
        <w:t>:</w:t>
      </w:r>
    </w:p>
    <w:p w14:paraId="4BA7C571" w14:textId="1C22F1C1" w:rsidR="00675454" w:rsidRPr="00675454" w:rsidRDefault="00675454" w:rsidP="00F22D71">
      <w:pPr>
        <w:pStyle w:val="Inhoud"/>
      </w:pPr>
      <w:r>
        <w:t>D</w:t>
      </w:r>
      <w:r w:rsidRPr="00675454">
        <w:t>eze methode houdt bij w</w:t>
      </w:r>
      <w:r>
        <w:t xml:space="preserve">aar de muis van de speler zich bevind op het scherm. </w:t>
      </w:r>
    </w:p>
    <w:p w14:paraId="50082471" w14:textId="77777777" w:rsidR="00125341" w:rsidRPr="00675454" w:rsidRDefault="00125341" w:rsidP="00F22D71">
      <w:pPr>
        <w:pStyle w:val="Inhoud"/>
      </w:pPr>
    </w:p>
    <w:p w14:paraId="1818AC70" w14:textId="346FCC5A" w:rsidR="00675454" w:rsidRDefault="00BB6C64" w:rsidP="00F22D71">
      <w:pPr>
        <w:pStyle w:val="Inhoud"/>
        <w:rPr>
          <w:lang w:val="en-GB"/>
        </w:rPr>
      </w:pPr>
      <w:r w:rsidRPr="00BB6C64">
        <w:rPr>
          <w:lang w:val="en-GB"/>
        </w:rPr>
        <w:t>keyPressed(int keyCode, char key)</w:t>
      </w:r>
      <w:r>
        <w:rPr>
          <w:lang w:val="en-GB"/>
        </w:rPr>
        <w:t>:</w:t>
      </w:r>
    </w:p>
    <w:p w14:paraId="092024F3" w14:textId="0B545314" w:rsidR="00675454" w:rsidRPr="00675454" w:rsidRDefault="00675454" w:rsidP="00F22D71">
      <w:pPr>
        <w:pStyle w:val="Inhoud"/>
      </w:pPr>
      <w:r w:rsidRPr="00675454">
        <w:t>De methode KeyPressed is e</w:t>
      </w:r>
      <w:r>
        <w:t>en methode die zorgt voor de beweging van de speler. Wanneer je op W drukt zal je gaan bewegen naar voren</w:t>
      </w:r>
      <w:r w:rsidR="00F72524">
        <w:t xml:space="preserve"> etc.</w:t>
      </w:r>
    </w:p>
    <w:p w14:paraId="1AA1FB7B" w14:textId="77777777" w:rsidR="00BB6C64" w:rsidRPr="00675454" w:rsidRDefault="00BB6C64" w:rsidP="00F22D71">
      <w:pPr>
        <w:pStyle w:val="Inhoud"/>
      </w:pPr>
    </w:p>
    <w:p w14:paraId="640CD05D" w14:textId="7676D15C" w:rsidR="00C76277" w:rsidRPr="00B84AB2" w:rsidRDefault="00C76277" w:rsidP="00F22D71">
      <w:pPr>
        <w:pStyle w:val="Inhoud"/>
      </w:pPr>
      <w:r w:rsidRPr="00B84AB2">
        <w:t>getLifes():</w:t>
      </w:r>
    </w:p>
    <w:p w14:paraId="56B40BFB" w14:textId="03AF679A" w:rsidR="00F72524" w:rsidRPr="00F72524" w:rsidRDefault="00F72524" w:rsidP="00F22D71">
      <w:pPr>
        <w:pStyle w:val="Inhoud"/>
      </w:pPr>
      <w:r w:rsidRPr="00F72524">
        <w:t>Get</w:t>
      </w:r>
      <w:r w:rsidR="004E068C">
        <w:t>L</w:t>
      </w:r>
      <w:r w:rsidRPr="00F72524">
        <w:t>ifes() is een g</w:t>
      </w:r>
      <w:r>
        <w:t xml:space="preserve">etter voor de </w:t>
      </w:r>
      <w:r w:rsidR="004E068C">
        <w:t>hoeveelheid overige leven van de speler.</w:t>
      </w:r>
    </w:p>
    <w:p w14:paraId="43632E2A" w14:textId="77777777" w:rsidR="00C76277" w:rsidRPr="00F72524" w:rsidRDefault="00C76277" w:rsidP="00F22D71">
      <w:pPr>
        <w:pStyle w:val="Inhoud"/>
      </w:pPr>
    </w:p>
    <w:p w14:paraId="5B0AAB1F" w14:textId="3C8F0650" w:rsidR="00C76277" w:rsidRPr="00B84AB2" w:rsidRDefault="00545492" w:rsidP="00F22D71">
      <w:pPr>
        <w:pStyle w:val="Inhoud"/>
      </w:pPr>
      <w:r w:rsidRPr="00B84AB2">
        <w:t>setLifes(int lifes):</w:t>
      </w:r>
    </w:p>
    <w:p w14:paraId="136C4FE3" w14:textId="6B7311AB" w:rsidR="004E068C" w:rsidRPr="004E068C" w:rsidRDefault="004E068C" w:rsidP="00F22D71">
      <w:pPr>
        <w:pStyle w:val="Inhoud"/>
      </w:pPr>
      <w:r w:rsidRPr="004E068C">
        <w:t>Set</w:t>
      </w:r>
      <w:r>
        <w:t>L</w:t>
      </w:r>
      <w:r w:rsidRPr="004E068C">
        <w:t>ifes is een setter voor</w:t>
      </w:r>
      <w:r>
        <w:t xml:space="preserve"> de</w:t>
      </w:r>
      <w:r w:rsidRPr="004E068C">
        <w:t xml:space="preserve"> </w:t>
      </w:r>
      <w:r>
        <w:t>hoeveelheid overige leven van de speler.</w:t>
      </w:r>
    </w:p>
    <w:p w14:paraId="3DD5E492" w14:textId="77777777" w:rsidR="00545492" w:rsidRPr="004E068C" w:rsidRDefault="00545492" w:rsidP="00F22D71">
      <w:pPr>
        <w:pStyle w:val="Inhoud"/>
      </w:pPr>
    </w:p>
    <w:p w14:paraId="2D1CE868" w14:textId="6C7CE47E" w:rsidR="00545492" w:rsidRPr="00B84AB2" w:rsidRDefault="00675454" w:rsidP="00F22D71">
      <w:pPr>
        <w:pStyle w:val="Inhoud"/>
      </w:pPr>
      <w:r w:rsidRPr="00B84AB2">
        <w:t>gameObjectCollisionOccurred(List&lt;GameObject&gt; collidedGameObjects):</w:t>
      </w:r>
    </w:p>
    <w:p w14:paraId="3405BEC3" w14:textId="24C09A40" w:rsidR="009D29BC" w:rsidRPr="00627038" w:rsidRDefault="00627038" w:rsidP="00F22D71">
      <w:pPr>
        <w:pStyle w:val="Inhoud"/>
      </w:pPr>
      <w:r w:rsidRPr="00627038">
        <w:t>Deze methode ceckt of d</w:t>
      </w:r>
      <w:r>
        <w:t xml:space="preserve">e tank geraakt wordt door een kogel of door een andere tank. Wanneer dit gebeurd start het level opnieuw en gaat er een leven van af. Wanneer er geen levens meer zijn dan stopt het spel en komt de spelerTank niet terug. </w:t>
      </w:r>
    </w:p>
    <w:p w14:paraId="77C8950D" w14:textId="77777777" w:rsidR="00E31BE9" w:rsidRPr="00627038" w:rsidRDefault="00E31BE9" w:rsidP="00E31BE9"/>
    <w:p w14:paraId="0B30EF9E" w14:textId="78582D73" w:rsidR="00675454" w:rsidRPr="00B84AB2" w:rsidRDefault="00E31BE9" w:rsidP="00675454">
      <w:pPr>
        <w:pStyle w:val="Kop2"/>
        <w:rPr>
          <w:i/>
        </w:rPr>
      </w:pPr>
      <w:bookmarkStart w:id="8" w:name="_Toc41049908"/>
      <w:r w:rsidRPr="00B84AB2">
        <w:rPr>
          <w:i/>
        </w:rPr>
        <w:lastRenderedPageBreak/>
        <w:t>3.</w:t>
      </w:r>
      <w:r w:rsidR="0043582B" w:rsidRPr="00B84AB2">
        <w:rPr>
          <w:i/>
        </w:rPr>
        <w:t>3</w:t>
      </w:r>
      <w:r w:rsidR="00EC08F3" w:rsidRPr="00B84AB2">
        <w:rPr>
          <w:i/>
        </w:rPr>
        <w:t xml:space="preserve"> </w:t>
      </w:r>
      <w:r w:rsidR="003401E0" w:rsidRPr="00B84AB2">
        <w:rPr>
          <w:szCs w:val="36"/>
        </w:rPr>
        <w:t>Ammo</w:t>
      </w:r>
      <w:bookmarkEnd w:id="8"/>
    </w:p>
    <w:p w14:paraId="3657085C" w14:textId="3D5F2A11" w:rsidR="591BBA0C" w:rsidRDefault="268657C6" w:rsidP="591BBA0C">
      <w:pPr>
        <w:rPr>
          <w:b w:val="0"/>
          <w:i/>
        </w:rPr>
      </w:pPr>
      <w:r>
        <w:rPr>
          <w:b w:val="0"/>
        </w:rPr>
        <w:t>Ammo is</w:t>
      </w:r>
      <w:r w:rsidR="69102920">
        <w:rPr>
          <w:b w:val="0"/>
        </w:rPr>
        <w:t xml:space="preserve"> de </w:t>
      </w:r>
      <w:r w:rsidR="0A7D5CE1">
        <w:rPr>
          <w:b w:val="0"/>
        </w:rPr>
        <w:t>parent</w:t>
      </w:r>
      <w:r w:rsidR="105EE749">
        <w:rPr>
          <w:b w:val="0"/>
        </w:rPr>
        <w:t xml:space="preserve"> van de </w:t>
      </w:r>
      <w:r w:rsidR="2DDBAD3B">
        <w:rPr>
          <w:b w:val="0"/>
        </w:rPr>
        <w:t xml:space="preserve">klas </w:t>
      </w:r>
      <w:r w:rsidR="2DDBAD3B" w:rsidRPr="00B84AB2">
        <w:rPr>
          <w:b w:val="0"/>
        </w:rPr>
        <w:t>AmmoRocket</w:t>
      </w:r>
      <w:r w:rsidR="69102920">
        <w:rPr>
          <w:b w:val="0"/>
        </w:rPr>
        <w:t xml:space="preserve"> en</w:t>
      </w:r>
      <w:r>
        <w:rPr>
          <w:b w:val="0"/>
        </w:rPr>
        <w:t xml:space="preserve"> </w:t>
      </w:r>
      <w:r w:rsidR="2DDBAD3B">
        <w:rPr>
          <w:b w:val="0"/>
        </w:rPr>
        <w:t>hij is</w:t>
      </w:r>
      <w:r>
        <w:rPr>
          <w:b w:val="0"/>
        </w:rPr>
        <w:t xml:space="preserve"> </w:t>
      </w:r>
      <w:r w:rsidR="2DF17B99">
        <w:rPr>
          <w:b w:val="0"/>
        </w:rPr>
        <w:t xml:space="preserve">abstract </w:t>
      </w:r>
      <w:r w:rsidR="6225A4DF">
        <w:rPr>
          <w:b w:val="0"/>
        </w:rPr>
        <w:t xml:space="preserve">klas die </w:t>
      </w:r>
      <w:r w:rsidR="312F754F">
        <w:rPr>
          <w:b w:val="0"/>
        </w:rPr>
        <w:t xml:space="preserve">extends </w:t>
      </w:r>
      <w:r w:rsidR="4AFEC63E">
        <w:rPr>
          <w:b w:val="0"/>
        </w:rPr>
        <w:t>SpriteObject van de game-</w:t>
      </w:r>
      <w:r w:rsidR="5D90076E">
        <w:rPr>
          <w:b w:val="0"/>
        </w:rPr>
        <w:t xml:space="preserve">engine </w:t>
      </w:r>
      <w:r w:rsidR="4AFEC63E">
        <w:rPr>
          <w:b w:val="0"/>
        </w:rPr>
        <w:t>en</w:t>
      </w:r>
      <w:r>
        <w:rPr>
          <w:b w:val="0"/>
        </w:rPr>
        <w:t xml:space="preserve"> </w:t>
      </w:r>
      <w:r w:rsidR="26DFD5B6">
        <w:rPr>
          <w:b w:val="0"/>
        </w:rPr>
        <w:t xml:space="preserve">implementeert de  </w:t>
      </w:r>
      <w:r w:rsidR="26DFD5B6" w:rsidRPr="7E971C69">
        <w:rPr>
          <w:b w:val="0"/>
          <w:i/>
        </w:rPr>
        <w:t>ICollidableWithTiles</w:t>
      </w:r>
      <w:r w:rsidR="6DE5F4E6" w:rsidRPr="7E971C69">
        <w:rPr>
          <w:b w:val="0"/>
          <w:i/>
        </w:rPr>
        <w:t xml:space="preserve"> </w:t>
      </w:r>
      <w:r w:rsidR="6D8EFC14" w:rsidRPr="6D8EFC14">
        <w:rPr>
          <w:b w:val="0"/>
          <w:i/>
          <w:iCs/>
        </w:rPr>
        <w:t xml:space="preserve">in deze klas override we </w:t>
      </w:r>
      <w:r w:rsidR="69102920" w:rsidRPr="69102920">
        <w:rPr>
          <w:b w:val="0"/>
          <w:i/>
          <w:iCs/>
        </w:rPr>
        <w:t>de</w:t>
      </w:r>
      <w:r w:rsidR="4DBA1536" w:rsidRPr="4DBA1536">
        <w:rPr>
          <w:b w:val="0"/>
          <w:i/>
          <w:iCs/>
        </w:rPr>
        <w:t xml:space="preserve"> </w:t>
      </w:r>
      <w:r w:rsidR="69102920" w:rsidRPr="69102920">
        <w:rPr>
          <w:b w:val="0"/>
          <w:i/>
          <w:iCs/>
        </w:rPr>
        <w:t>(tileCollisionOccurred(List&lt;CollidedTile&gt; collidedTiles)) van de ICollidableWithTiles klas.</w:t>
      </w:r>
    </w:p>
    <w:p w14:paraId="0431EEBA" w14:textId="4C6985AB" w:rsidR="003401E0" w:rsidRPr="008F4592" w:rsidRDefault="591BBA0C" w:rsidP="00B84AB2">
      <w:r w:rsidRPr="00F72524">
        <w:t xml:space="preserve"> </w:t>
      </w:r>
    </w:p>
    <w:p w14:paraId="39625934" w14:textId="67468EB2" w:rsidR="00411A00" w:rsidRPr="00B84AB2" w:rsidRDefault="003401E0" w:rsidP="00411A00">
      <w:pPr>
        <w:pStyle w:val="Kop3"/>
      </w:pPr>
      <w:bookmarkStart w:id="9" w:name="_Toc41049909"/>
      <w:r w:rsidRPr="00B84AB2">
        <w:t>3.3.1</w:t>
      </w:r>
      <w:r w:rsidR="004A2555" w:rsidRPr="00B84AB2">
        <w:t xml:space="preserve"> AmmoRocket</w:t>
      </w:r>
      <w:bookmarkEnd w:id="9"/>
    </w:p>
    <w:p w14:paraId="400ADC25" w14:textId="67468EB2" w:rsidR="4FEC24EF" w:rsidRPr="00B84AB2" w:rsidRDefault="4FEC24EF" w:rsidP="4FEC24EF"/>
    <w:p w14:paraId="4A4A88A3" w14:textId="586D4A7A" w:rsidR="4FEC24EF" w:rsidRPr="00B84AB2" w:rsidRDefault="1E0DAFE4" w:rsidP="4FEC24EF">
      <w:pPr>
        <w:rPr>
          <w:b w:val="0"/>
          <w:i/>
        </w:rPr>
      </w:pPr>
      <w:r w:rsidRPr="00B84AB2">
        <w:rPr>
          <w:b w:val="0"/>
          <w:i/>
        </w:rPr>
        <w:t xml:space="preserve"> </w:t>
      </w:r>
      <w:r w:rsidRPr="00B84AB2">
        <w:rPr>
          <w:b w:val="0"/>
        </w:rPr>
        <w:t xml:space="preserve">AmmoRocket is </w:t>
      </w:r>
      <w:r w:rsidR="55381648" w:rsidRPr="00B84AB2">
        <w:rPr>
          <w:b w:val="0"/>
        </w:rPr>
        <w:t xml:space="preserve">de child van Ammo </w:t>
      </w:r>
      <w:r w:rsidR="722D1D88" w:rsidRPr="00B84AB2">
        <w:rPr>
          <w:b w:val="0"/>
        </w:rPr>
        <w:t xml:space="preserve">en hij </w:t>
      </w:r>
      <w:r w:rsidR="0D8B83A0" w:rsidRPr="00B84AB2">
        <w:rPr>
          <w:b w:val="0"/>
        </w:rPr>
        <w:t>implementeert</w:t>
      </w:r>
      <w:r w:rsidR="0D8B83A0" w:rsidRPr="00B84AB2">
        <w:rPr>
          <w:b w:val="0"/>
          <w:i/>
        </w:rPr>
        <w:t xml:space="preserve"> </w:t>
      </w:r>
      <w:r w:rsidR="0D8B83A0" w:rsidRPr="00B84AB2">
        <w:rPr>
          <w:b w:val="0"/>
        </w:rPr>
        <w:t xml:space="preserve">de </w:t>
      </w:r>
      <w:r w:rsidR="029E9E18" w:rsidRPr="00B84AB2">
        <w:rPr>
          <w:b w:val="0"/>
        </w:rPr>
        <w:t>klas</w:t>
      </w:r>
      <w:r w:rsidR="029E9E18" w:rsidRPr="00B84AB2">
        <w:rPr>
          <w:b w:val="0"/>
          <w:i/>
        </w:rPr>
        <w:t xml:space="preserve"> ICollidableWithGameObjects </w:t>
      </w:r>
      <w:r w:rsidR="029E9E18" w:rsidRPr="00B84AB2">
        <w:rPr>
          <w:b w:val="0"/>
        </w:rPr>
        <w:t>van de game-engine en met Ammo</w:t>
      </w:r>
      <w:r w:rsidR="56410F26" w:rsidRPr="00B84AB2">
        <w:rPr>
          <w:b w:val="0"/>
        </w:rPr>
        <w:t xml:space="preserve"> overriden we de methodes (tileCollisionOccurred(List&lt;CollidedTile&gt; collidedTiles) en </w:t>
      </w:r>
      <w:r w:rsidR="0DC137F6" w:rsidRPr="00B84AB2">
        <w:rPr>
          <w:b w:val="0"/>
        </w:rPr>
        <w:t xml:space="preserve">gameObjectCollisionOccurred(List&lt;GameObject&gt; collidedGameObjects)) van de </w:t>
      </w:r>
      <w:r w:rsidR="0DC137F6" w:rsidRPr="00B84AB2">
        <w:rPr>
          <w:b w:val="0"/>
          <w:i/>
          <w:iCs/>
        </w:rPr>
        <w:t>ICollidableWithGameObjects en de ICollidableWithTiles.</w:t>
      </w:r>
    </w:p>
    <w:p w14:paraId="750EC222" w14:textId="77777777" w:rsidR="004A2555" w:rsidRPr="00B84AB2" w:rsidRDefault="004A2555" w:rsidP="004A2555">
      <w:pPr>
        <w:pStyle w:val="Inhoud"/>
      </w:pPr>
    </w:p>
    <w:p w14:paraId="2BF584AF" w14:textId="1369E498" w:rsidR="004A2555" w:rsidRPr="00B84AB2" w:rsidRDefault="004A2555" w:rsidP="004A2555">
      <w:pPr>
        <w:pStyle w:val="Kop4"/>
      </w:pPr>
      <w:r w:rsidRPr="00B84AB2">
        <w:t>3.3.1.1 AmmoRocketSlow</w:t>
      </w:r>
    </w:p>
    <w:p w14:paraId="795B7465" w14:textId="791F0BDB" w:rsidR="001D172B" w:rsidRPr="00905A28" w:rsidRDefault="001D172B" w:rsidP="001D172B">
      <w:pPr>
        <w:pStyle w:val="Inhoud"/>
      </w:pPr>
      <w:r w:rsidRPr="00905A28">
        <w:t xml:space="preserve">AmmoRocketSlow is de klasse </w:t>
      </w:r>
      <w:r w:rsidR="00905A28" w:rsidRPr="00905A28">
        <w:t>w</w:t>
      </w:r>
      <w:r w:rsidR="00905A28">
        <w:t xml:space="preserve">aarin </w:t>
      </w:r>
      <w:r w:rsidR="00391C48">
        <w:t>de slomere raket beschreven staat. Het heeft de volgende methodes:</w:t>
      </w:r>
    </w:p>
    <w:p w14:paraId="22BA3CEE" w14:textId="1369E498" w:rsidR="005046B5" w:rsidRPr="00905A28" w:rsidRDefault="005046B5" w:rsidP="005046B5"/>
    <w:p w14:paraId="305AAAC2" w14:textId="4694E22F" w:rsidR="005046B5" w:rsidRPr="00B84AB2" w:rsidRDefault="001D172B" w:rsidP="001D172B">
      <w:pPr>
        <w:pStyle w:val="Inhoud"/>
      </w:pPr>
      <w:r w:rsidRPr="00B84AB2">
        <w:t>tileCollisionOccurred(List&lt;CollidedTile&gt; collidedTiles):</w:t>
      </w:r>
    </w:p>
    <w:p w14:paraId="027E8D24" w14:textId="0529A3CD" w:rsidR="00391C48" w:rsidRPr="00391C48" w:rsidRDefault="00391C48" w:rsidP="001D172B">
      <w:pPr>
        <w:pStyle w:val="Inhoud"/>
      </w:pPr>
      <w:r w:rsidRPr="00391C48">
        <w:t>Hiermee c</w:t>
      </w:r>
      <w:r>
        <w:t xml:space="preserve">heck je of de </w:t>
      </w:r>
      <w:r w:rsidR="00E44BA1">
        <w:t xml:space="preserve">raket een muur raakt en wat hij dan moet doen. In dit geval checken of hij nog een keer kan stuiteren en daarna </w:t>
      </w:r>
      <w:r w:rsidR="005F6DE4">
        <w:t>zichzelf verwijderen.</w:t>
      </w:r>
    </w:p>
    <w:p w14:paraId="7EE5F4E7" w14:textId="1369E498" w:rsidR="00FA1880" w:rsidRPr="00391C48" w:rsidRDefault="00FA1880" w:rsidP="00FA1880">
      <w:pPr>
        <w:pStyle w:val="Inhoud"/>
      </w:pPr>
    </w:p>
    <w:p w14:paraId="1791E68D" w14:textId="1369E498" w:rsidR="005046B5" w:rsidRPr="00B84AB2" w:rsidRDefault="005046B5" w:rsidP="00FA1880">
      <w:pPr>
        <w:pStyle w:val="Inhoud"/>
      </w:pPr>
      <w:r w:rsidRPr="00B84AB2">
        <w:t>gameObjectCollisionOccurred(List&lt;GameObject&gt; collidedGameObjects):</w:t>
      </w:r>
    </w:p>
    <w:p w14:paraId="51E72CB6" w14:textId="61EB40C5" w:rsidR="005F6DE4" w:rsidRPr="005F6DE4" w:rsidRDefault="00552D4C" w:rsidP="00FA1880">
      <w:pPr>
        <w:pStyle w:val="Inhoud"/>
      </w:pPr>
      <w:r>
        <w:t>D</w:t>
      </w:r>
      <w:r w:rsidR="005F6DE4" w:rsidRPr="005F6DE4">
        <w:t>eze methode checkt of h</w:t>
      </w:r>
      <w:r w:rsidR="005F6DE4">
        <w:t>ij een ander oject raakt en verwijderd dan dat object. Waardoor terugkatsing of het raken van andere tanks direct dat object verwijderd.</w:t>
      </w:r>
    </w:p>
    <w:p w14:paraId="3B16F1B5" w14:textId="1369E498" w:rsidR="005046B5" w:rsidRPr="005F6DE4" w:rsidRDefault="005046B5" w:rsidP="00FA1880">
      <w:pPr>
        <w:pStyle w:val="Inhoud"/>
      </w:pPr>
    </w:p>
    <w:p w14:paraId="5AA37F53" w14:textId="01A3803A" w:rsidR="00FA1880" w:rsidRDefault="00FA1880" w:rsidP="00FA1880">
      <w:pPr>
        <w:pStyle w:val="Inhoud"/>
        <w:rPr>
          <w:lang w:val="en-GB"/>
        </w:rPr>
      </w:pPr>
      <w:r w:rsidRPr="00FA1880">
        <w:rPr>
          <w:lang w:val="en-GB"/>
        </w:rPr>
        <w:t>placeRocketSlow(int id, float xPos, float yPos, float direction, int amountOfBounce)</w:t>
      </w:r>
    </w:p>
    <w:p w14:paraId="302E0422" w14:textId="2B1B771C" w:rsidR="005F6DE4" w:rsidRPr="005F6DE4" w:rsidRDefault="005F6DE4" w:rsidP="00FA1880">
      <w:pPr>
        <w:pStyle w:val="Inhoud"/>
      </w:pPr>
      <w:r w:rsidRPr="005F6DE4">
        <w:t>Hier is een precies de zelde p</w:t>
      </w:r>
      <w:r>
        <w:t xml:space="preserve">laceRocketSlow </w:t>
      </w:r>
      <w:r w:rsidR="00794610">
        <w:t xml:space="preserve">als in </w:t>
      </w:r>
      <w:r w:rsidR="00AD695A">
        <w:t xml:space="preserve">Tank. Echter is deze in deze klasse omdat het er voor zorgt dat het een </w:t>
      </w:r>
      <w:r w:rsidR="00385D68" w:rsidRPr="00385D68">
        <w:t>ricochet</w:t>
      </w:r>
      <w:r w:rsidR="00385D68">
        <w:t xml:space="preserve"> toelaat.</w:t>
      </w:r>
    </w:p>
    <w:p w14:paraId="38458FF1" w14:textId="77777777" w:rsidR="00771D10" w:rsidRPr="005F6DE4" w:rsidRDefault="00771D10" w:rsidP="004A2555">
      <w:pPr>
        <w:pStyle w:val="Inhoud"/>
      </w:pPr>
    </w:p>
    <w:p w14:paraId="79A4E48F" w14:textId="14462D8E" w:rsidR="004A2555" w:rsidRPr="00AD695A" w:rsidRDefault="004A2555" w:rsidP="004A2555">
      <w:pPr>
        <w:pStyle w:val="Kop4"/>
      </w:pPr>
      <w:r w:rsidRPr="00AD695A">
        <w:t>3.3.1.</w:t>
      </w:r>
      <w:r w:rsidR="0DC137F6" w:rsidRPr="00AD695A">
        <w:t>2</w:t>
      </w:r>
      <w:r w:rsidRPr="00AD695A">
        <w:t xml:space="preserve"> AmmoRocketFast</w:t>
      </w:r>
    </w:p>
    <w:p w14:paraId="5BE82932" w14:textId="4523E01E" w:rsidR="00CF0D98" w:rsidRDefault="00CF0D98" w:rsidP="00CF0D98">
      <w:pPr>
        <w:pStyle w:val="Inhoud"/>
      </w:pPr>
      <w:r w:rsidRPr="00905A28">
        <w:t>AmmoRocketSlow is de klasse w</w:t>
      </w:r>
      <w:r>
        <w:t>aarin de snellere raket beschreven staat. Het heeft de volgende methodes:</w:t>
      </w:r>
    </w:p>
    <w:p w14:paraId="2B5BCBEE" w14:textId="77777777" w:rsidR="00552D4C" w:rsidRDefault="00552D4C" w:rsidP="00CF0D98">
      <w:pPr>
        <w:pStyle w:val="Inhoud"/>
      </w:pPr>
    </w:p>
    <w:p w14:paraId="54F882E5" w14:textId="77777777" w:rsidR="00552D4C" w:rsidRPr="00552D4C" w:rsidRDefault="00552D4C" w:rsidP="00552D4C">
      <w:pPr>
        <w:pStyle w:val="Inhoud"/>
      </w:pPr>
      <w:r w:rsidRPr="00552D4C">
        <w:t>tileCollisionOccurred(List&lt;CollidedTile&gt; collidedTiles):</w:t>
      </w:r>
    </w:p>
    <w:p w14:paraId="5CC25F42" w14:textId="1A7759C6" w:rsidR="00552D4C" w:rsidRPr="00391C48" w:rsidRDefault="00552D4C" w:rsidP="00552D4C">
      <w:pPr>
        <w:pStyle w:val="Inhoud"/>
      </w:pPr>
      <w:r w:rsidRPr="00391C48">
        <w:lastRenderedPageBreak/>
        <w:t>Hiermee c</w:t>
      </w:r>
      <w:r>
        <w:t>heck je of de raket een muur raakt en wat hij dan moet doen. In dit geval zich zelf verwijderen.</w:t>
      </w:r>
    </w:p>
    <w:p w14:paraId="27CD5F8A" w14:textId="77777777" w:rsidR="00552D4C" w:rsidRPr="00391C48" w:rsidRDefault="00552D4C" w:rsidP="00552D4C">
      <w:pPr>
        <w:pStyle w:val="Inhoud"/>
      </w:pPr>
    </w:p>
    <w:p w14:paraId="0CD6EE94" w14:textId="77777777" w:rsidR="00552D4C" w:rsidRPr="00552D4C" w:rsidRDefault="00552D4C" w:rsidP="00552D4C">
      <w:pPr>
        <w:pStyle w:val="Inhoud"/>
      </w:pPr>
      <w:r w:rsidRPr="00552D4C">
        <w:t>gameObjectCollisionOccurred(List&lt;GameObject&gt; collidedGameObjects):</w:t>
      </w:r>
    </w:p>
    <w:p w14:paraId="2C8B5525" w14:textId="77777777" w:rsidR="00552D4C" w:rsidRPr="005F6DE4" w:rsidRDefault="00552D4C" w:rsidP="00552D4C">
      <w:pPr>
        <w:pStyle w:val="Inhoud"/>
      </w:pPr>
      <w:r w:rsidRPr="005F6DE4">
        <w:t>deze methode checkt of h</w:t>
      </w:r>
      <w:r>
        <w:t>ij een ander oject raakt en verwijderd dan dat object. Waardoor terugkatsing of het raken van andere tanks direct dat object verwijderd.</w:t>
      </w:r>
    </w:p>
    <w:p w14:paraId="6B66E16E" w14:textId="77777777" w:rsidR="00CF0D98" w:rsidRPr="00905A28" w:rsidRDefault="00CF0D98" w:rsidP="00CF0D98">
      <w:pPr>
        <w:pStyle w:val="Inhoud"/>
      </w:pPr>
    </w:p>
    <w:p w14:paraId="4B36353B" w14:textId="77777777" w:rsidR="004A2555" w:rsidRPr="00AD695A" w:rsidRDefault="004A2555" w:rsidP="004A2555">
      <w:pPr>
        <w:pStyle w:val="Inhoud"/>
      </w:pPr>
    </w:p>
    <w:p w14:paraId="32742E9D" w14:textId="0BF99842" w:rsidR="0019145A" w:rsidRPr="00B84AB2" w:rsidRDefault="0019145A" w:rsidP="0019145A">
      <w:pPr>
        <w:pStyle w:val="Kop2"/>
      </w:pPr>
      <w:bookmarkStart w:id="10" w:name="_Toc41049910"/>
      <w:r w:rsidRPr="00B84AB2">
        <w:t>3.</w:t>
      </w:r>
      <w:r w:rsidR="00EC08F3" w:rsidRPr="00B84AB2">
        <w:t>4</w:t>
      </w:r>
      <w:r w:rsidRPr="00B84AB2">
        <w:t>.</w:t>
      </w:r>
      <w:r w:rsidR="00EC08F3" w:rsidRPr="00B84AB2">
        <w:t xml:space="preserve"> Block</w:t>
      </w:r>
      <w:bookmarkEnd w:id="10"/>
    </w:p>
    <w:p w14:paraId="2E2D03B2" w14:textId="78373FAC" w:rsidR="0019145A" w:rsidRPr="00086AAC" w:rsidRDefault="00086AAC" w:rsidP="0019145A">
      <w:pPr>
        <w:pStyle w:val="Inhoud"/>
      </w:pPr>
      <w:r w:rsidRPr="00086AAC">
        <w:t>Block is de parent van</w:t>
      </w:r>
      <w:r w:rsidR="00FE20D0">
        <w:t xml:space="preserve"> ‘BlockBreackable’ Origineel wilden we alle 3 de type blokken hieronder laten vallen. Later hebben we besloten dat we alleen nog blockbreackable wilden houden. </w:t>
      </w:r>
      <w:r w:rsidR="00F969F0">
        <w:t>Daarom heeft Block ook alleen maar een constructor.</w:t>
      </w:r>
    </w:p>
    <w:p w14:paraId="0FF38228" w14:textId="4E2A660B" w:rsidR="0019145A" w:rsidRPr="00B84AB2" w:rsidRDefault="0019145A" w:rsidP="0019145A">
      <w:pPr>
        <w:pStyle w:val="Kop3"/>
      </w:pPr>
      <w:bookmarkStart w:id="11" w:name="_Toc41049911"/>
      <w:r w:rsidRPr="00B84AB2">
        <w:t>3.</w:t>
      </w:r>
      <w:r w:rsidR="00EC08F3" w:rsidRPr="00B84AB2">
        <w:t>4</w:t>
      </w:r>
      <w:r w:rsidRPr="00B84AB2">
        <w:t xml:space="preserve">.1 </w:t>
      </w:r>
      <w:r w:rsidR="00EC08F3" w:rsidRPr="00B84AB2">
        <w:t>Block</w:t>
      </w:r>
      <w:r w:rsidR="00EC227B" w:rsidRPr="00B84AB2">
        <w:t>B</w:t>
      </w:r>
      <w:r w:rsidR="00EC08F3" w:rsidRPr="00B84AB2">
        <w:t>re</w:t>
      </w:r>
      <w:r w:rsidR="00086AAC" w:rsidRPr="00B84AB2">
        <w:t>ackable</w:t>
      </w:r>
      <w:bookmarkEnd w:id="11"/>
    </w:p>
    <w:p w14:paraId="4F955CDD" w14:textId="77777777" w:rsidR="00553E8C" w:rsidRDefault="00EC227B" w:rsidP="004A2555">
      <w:pPr>
        <w:pStyle w:val="Inhoud"/>
      </w:pPr>
      <w:r w:rsidRPr="00EC227B">
        <w:t>BlockBreackable</w:t>
      </w:r>
      <w:r w:rsidR="00D379BF">
        <w:t xml:space="preserve"> (hierna BBable)</w:t>
      </w:r>
      <w:r w:rsidRPr="00EC227B">
        <w:t xml:space="preserve"> is een</w:t>
      </w:r>
      <w:r>
        <w:t xml:space="preserve"> klasse die we niet gebruiken maar wel deels uitgepr</w:t>
      </w:r>
      <w:r w:rsidR="00C41CF6">
        <w:t xml:space="preserve">ogrammeerd is. Eerst wilde we dat deze klasse </w:t>
      </w:r>
      <w:r w:rsidR="00214A73">
        <w:t xml:space="preserve">door mijnen kapot kan worden gemaakt. Echter hebben we nu besloten dat het ook kan door </w:t>
      </w:r>
      <w:r w:rsidR="00733978">
        <w:t xml:space="preserve">objecten van ‘AmmoRocketFast’ kan. </w:t>
      </w:r>
      <w:r w:rsidR="00D379BF">
        <w:t xml:space="preserve">BBable </w:t>
      </w:r>
      <w:r w:rsidR="00733978">
        <w:t>is ook geen tile. Zoals de andere blo</w:t>
      </w:r>
      <w:r w:rsidR="001D45E2">
        <w:t xml:space="preserve">kken. </w:t>
      </w:r>
      <w:r w:rsidR="00D379BF">
        <w:t xml:space="preserve">BBable </w:t>
      </w:r>
      <w:r w:rsidR="001D45E2">
        <w:t>is een gameobject. Omdat we</w:t>
      </w:r>
      <w:r w:rsidR="00D379BF">
        <w:t xml:space="preserve"> willen dat</w:t>
      </w:r>
      <w:r w:rsidR="001D45E2">
        <w:t xml:space="preserve"> </w:t>
      </w:r>
      <w:r w:rsidR="00D379BF">
        <w:t xml:space="preserve">BBable kapot kan gaan. Zoals de naam ook suggereert. </w:t>
      </w:r>
      <w:r w:rsidR="00553E8C">
        <w:t>De volgende methodes heeft de klasse waarvan de meeste outdated zijn:</w:t>
      </w:r>
    </w:p>
    <w:p w14:paraId="19F0696F" w14:textId="49C354FE" w:rsidR="00301405" w:rsidRDefault="00301405" w:rsidP="004A2555">
      <w:pPr>
        <w:pStyle w:val="Inhoud"/>
      </w:pPr>
    </w:p>
    <w:p w14:paraId="07ED0649" w14:textId="6035A7F1" w:rsidR="00C04B1B" w:rsidRDefault="00301405" w:rsidP="004A2555">
      <w:pPr>
        <w:pStyle w:val="Inhoud"/>
      </w:pPr>
      <w:r>
        <w:t>isBroken()</w:t>
      </w:r>
      <w:r w:rsidR="00C73BBB">
        <w:t xml:space="preserve"> :</w:t>
      </w:r>
    </w:p>
    <w:p w14:paraId="79D9C554" w14:textId="707984B3" w:rsidR="0019145A" w:rsidRDefault="00C73BBB" w:rsidP="004A2555">
      <w:pPr>
        <w:pStyle w:val="Inhoud"/>
        <w:rPr>
          <w:u w:val="single"/>
        </w:rPr>
      </w:pPr>
      <w:r w:rsidRPr="00C04B1B">
        <w:rPr>
          <w:u w:val="single"/>
        </w:rPr>
        <w:t>Outdated</w:t>
      </w:r>
      <w:r w:rsidR="00D379BF" w:rsidRPr="00C04B1B">
        <w:rPr>
          <w:u w:val="single"/>
        </w:rPr>
        <w:t xml:space="preserve"> </w:t>
      </w:r>
    </w:p>
    <w:p w14:paraId="59BA0044" w14:textId="333EB647" w:rsidR="00C04B1B" w:rsidRDefault="00C04B1B" w:rsidP="004A2555">
      <w:pPr>
        <w:pStyle w:val="Inhoud"/>
      </w:pPr>
      <w:r>
        <w:t>Is een getter voor broken.</w:t>
      </w:r>
    </w:p>
    <w:p w14:paraId="2A21FF82" w14:textId="5DD82DE1" w:rsidR="00C04B1B" w:rsidRDefault="00C04B1B" w:rsidP="004A2555">
      <w:pPr>
        <w:pStyle w:val="Inhoud"/>
      </w:pPr>
    </w:p>
    <w:p w14:paraId="33AA16A2" w14:textId="65F0315B" w:rsidR="00A232BA" w:rsidRDefault="00C35D06" w:rsidP="004A2555">
      <w:pPr>
        <w:pStyle w:val="Inhoud"/>
      </w:pPr>
      <w:r>
        <w:t>s</w:t>
      </w:r>
      <w:r w:rsidR="00A232BA">
        <w:t>etBroken():</w:t>
      </w:r>
    </w:p>
    <w:p w14:paraId="4BAA43F3" w14:textId="5DD82DE1" w:rsidR="00A232BA" w:rsidRDefault="00A232BA" w:rsidP="00A232BA">
      <w:pPr>
        <w:pStyle w:val="Inhoud"/>
        <w:rPr>
          <w:u w:val="single"/>
        </w:rPr>
      </w:pPr>
      <w:r w:rsidRPr="00C04B1B">
        <w:rPr>
          <w:u w:val="single"/>
        </w:rPr>
        <w:t xml:space="preserve">Outdated </w:t>
      </w:r>
    </w:p>
    <w:p w14:paraId="5DFD99C4" w14:textId="5DD82DE1" w:rsidR="00A232BA" w:rsidRDefault="00A232BA" w:rsidP="00A232BA">
      <w:pPr>
        <w:pStyle w:val="Inhoud"/>
      </w:pPr>
      <w:r>
        <w:t>Is een setter voor broken.</w:t>
      </w:r>
    </w:p>
    <w:p w14:paraId="2372B928" w14:textId="5DD82DE1" w:rsidR="00A232BA" w:rsidRDefault="00A232BA" w:rsidP="00A232BA">
      <w:pPr>
        <w:pStyle w:val="Inhoud"/>
      </w:pPr>
    </w:p>
    <w:p w14:paraId="70C43B1E" w14:textId="1B984932" w:rsidR="00A232BA" w:rsidRDefault="009A37CE" w:rsidP="00A232BA">
      <w:pPr>
        <w:pStyle w:val="Inhoud"/>
      </w:pPr>
      <w:r w:rsidRPr="009A37CE">
        <w:t xml:space="preserve">getAmount() </w:t>
      </w:r>
      <w:r w:rsidR="00A232BA">
        <w:t>:</w:t>
      </w:r>
    </w:p>
    <w:p w14:paraId="331CDF44" w14:textId="5DD82DE1" w:rsidR="00A232BA" w:rsidRDefault="00A232BA" w:rsidP="00A232BA">
      <w:pPr>
        <w:pStyle w:val="Inhoud"/>
        <w:rPr>
          <w:u w:val="single"/>
        </w:rPr>
      </w:pPr>
      <w:r w:rsidRPr="00C04B1B">
        <w:rPr>
          <w:u w:val="single"/>
        </w:rPr>
        <w:t xml:space="preserve">Outdated </w:t>
      </w:r>
    </w:p>
    <w:p w14:paraId="75AE06CC" w14:textId="340E6EB7" w:rsidR="00A232BA" w:rsidRDefault="00A232BA" w:rsidP="00A232BA">
      <w:pPr>
        <w:pStyle w:val="Inhoud"/>
      </w:pPr>
      <w:r>
        <w:t xml:space="preserve">Is een </w:t>
      </w:r>
      <w:r w:rsidR="009A37CE">
        <w:t>getter</w:t>
      </w:r>
      <w:r>
        <w:t xml:space="preserve"> voor </w:t>
      </w:r>
      <w:r w:rsidR="009A37CE">
        <w:t>Amount</w:t>
      </w:r>
      <w:r>
        <w:t>.</w:t>
      </w:r>
    </w:p>
    <w:p w14:paraId="60D12D86" w14:textId="63DD0C64" w:rsidR="009A37CE" w:rsidRDefault="009A37CE" w:rsidP="00A232BA">
      <w:pPr>
        <w:pStyle w:val="Inhoud"/>
      </w:pPr>
    </w:p>
    <w:p w14:paraId="360745FB" w14:textId="29BD61A1" w:rsidR="009A37CE" w:rsidRDefault="00C35D06" w:rsidP="009A37CE">
      <w:pPr>
        <w:pStyle w:val="Inhoud"/>
      </w:pPr>
      <w:r>
        <w:t>s</w:t>
      </w:r>
      <w:r w:rsidR="009A37CE">
        <w:t>etBroken():</w:t>
      </w:r>
    </w:p>
    <w:p w14:paraId="50148FE4" w14:textId="2F82C193" w:rsidR="009A37CE" w:rsidRDefault="009A37CE" w:rsidP="009A37CE">
      <w:pPr>
        <w:pStyle w:val="Inhoud"/>
        <w:rPr>
          <w:u w:val="single"/>
        </w:rPr>
      </w:pPr>
      <w:r w:rsidRPr="00C04B1B">
        <w:rPr>
          <w:u w:val="single"/>
        </w:rPr>
        <w:t xml:space="preserve">Outdated </w:t>
      </w:r>
    </w:p>
    <w:p w14:paraId="2B2F3162" w14:textId="4D54A63F" w:rsidR="003C7BDA" w:rsidRPr="00B84AB2" w:rsidRDefault="009A37CE" w:rsidP="00B84AB2">
      <w:pPr>
        <w:pStyle w:val="Inhoud"/>
      </w:pPr>
      <w:r>
        <w:t xml:space="preserve">Is een setter voor </w:t>
      </w:r>
      <w:r w:rsidR="00C35D06">
        <w:t>Amount</w:t>
      </w:r>
      <w:r>
        <w:t>.</w:t>
      </w:r>
    </w:p>
    <w:p w14:paraId="14BA8485" w14:textId="5985B6E2" w:rsidR="00706089" w:rsidRDefault="00103D6C" w:rsidP="00103D6C">
      <w:pPr>
        <w:pStyle w:val="Kop1"/>
      </w:pPr>
      <w:bookmarkStart w:id="12" w:name="_Toc41049912"/>
      <w:r>
        <w:lastRenderedPageBreak/>
        <w:t>4. Polymorfie</w:t>
      </w:r>
      <w:bookmarkEnd w:id="12"/>
    </w:p>
    <w:p w14:paraId="38CB3775" w14:textId="7AFC553F" w:rsidR="00103D6C" w:rsidRDefault="00103D6C" w:rsidP="00103D6C">
      <w:pPr>
        <w:pStyle w:val="Inhoud"/>
      </w:pPr>
      <w:r>
        <w:t>Voor dit product willen we graag polymorfie toepassen. Polymorfie is het over</w:t>
      </w:r>
      <w:r w:rsidR="00954C65">
        <w:t>erven van methodes van ‘parent’ klassen. En deze overschrijve</w:t>
      </w:r>
      <w:r w:rsidR="00090557">
        <w:t>n. Waardoor de ‘parent’ klassen veelvormigheid krijgen.</w:t>
      </w:r>
    </w:p>
    <w:p w14:paraId="416D1E41" w14:textId="77777777" w:rsidR="00090557" w:rsidRDefault="00090557" w:rsidP="00103D6C">
      <w:pPr>
        <w:pStyle w:val="Inhoud"/>
      </w:pPr>
    </w:p>
    <w:p w14:paraId="52A6AF37" w14:textId="673356FC" w:rsidR="00090557" w:rsidRDefault="00090557" w:rsidP="00FB10AC">
      <w:pPr>
        <w:pStyle w:val="Kop2"/>
      </w:pPr>
      <w:bookmarkStart w:id="13" w:name="_Toc41049913"/>
      <w:r>
        <w:t xml:space="preserve">4.1 </w:t>
      </w:r>
      <w:r w:rsidR="00FB10AC">
        <w:t>Zelf toegepast</w:t>
      </w:r>
      <w:bookmarkEnd w:id="13"/>
    </w:p>
    <w:p w14:paraId="1B566B93" w14:textId="7E156003" w:rsidR="00FB10AC" w:rsidRDefault="00FB10AC" w:rsidP="00103D6C">
      <w:pPr>
        <w:pStyle w:val="Inhoud"/>
      </w:pPr>
      <w:r>
        <w:t xml:space="preserve">Wij </w:t>
      </w:r>
      <w:r w:rsidR="008D397B">
        <w:t>willen zelf</w:t>
      </w:r>
      <w:r w:rsidR="005F2E04">
        <w:t xml:space="preserve"> dus pol</w:t>
      </w:r>
      <w:r w:rsidR="008D397B">
        <w:t xml:space="preserve">ymorfie toepassen. Meerdere keren zelfs. De belangrijkste toepassing gaat het </w:t>
      </w:r>
      <w:r w:rsidR="00907185">
        <w:t xml:space="preserve">rijden en attacken zijn van de enemy tank. </w:t>
      </w:r>
      <w:r w:rsidR="00090945">
        <w:t xml:space="preserve">Elke tank moet dit anders gaan aanpakken en </w:t>
      </w:r>
      <w:r w:rsidR="00261874">
        <w:t xml:space="preserve">daardoor wordt </w:t>
      </w:r>
      <w:r w:rsidR="000B267B">
        <w:t xml:space="preserve">de klasse ‘EnemyTank’ </w:t>
      </w:r>
      <w:r w:rsidR="00603A20">
        <w:t>veelvormig.</w:t>
      </w:r>
    </w:p>
    <w:p w14:paraId="53D50014" w14:textId="77777777" w:rsidR="00603A20" w:rsidRDefault="00603A20" w:rsidP="00103D6C">
      <w:pPr>
        <w:pStyle w:val="Inhoud"/>
      </w:pPr>
    </w:p>
    <w:p w14:paraId="606D6E23" w14:textId="2255A7A0" w:rsidR="00603A20" w:rsidRDefault="00FD444B" w:rsidP="00103D6C">
      <w:pPr>
        <w:pStyle w:val="Inhoud"/>
        <w:rPr>
          <w:lang w:val="en-GB"/>
        </w:rPr>
      </w:pPr>
      <w:bookmarkStart w:id="14" w:name="_Toc41049914"/>
      <w:r w:rsidRPr="00FD444B">
        <w:rPr>
          <w:rStyle w:val="Kop2Char"/>
          <w:lang w:val="en-GB"/>
        </w:rPr>
        <w:t xml:space="preserve">4.2 </w:t>
      </w:r>
      <w:r w:rsidR="00FA4FAF">
        <w:rPr>
          <w:rStyle w:val="Kop2Char"/>
          <w:lang w:val="en-GB"/>
        </w:rPr>
        <w:t>D</w:t>
      </w:r>
      <w:r w:rsidRPr="00FD444B">
        <w:rPr>
          <w:rStyle w:val="Kop2Char"/>
          <w:lang w:val="en-GB"/>
        </w:rPr>
        <w:t>e</w:t>
      </w:r>
      <w:r w:rsidR="00FA4FAF">
        <w:rPr>
          <w:rStyle w:val="Kop2Char"/>
          <w:lang w:val="en-GB"/>
        </w:rPr>
        <w:t xml:space="preserve"> gebruikte</w:t>
      </w:r>
      <w:r w:rsidRPr="00FD444B">
        <w:rPr>
          <w:rStyle w:val="Kop2Char"/>
          <w:lang w:val="en-GB"/>
        </w:rPr>
        <w:t xml:space="preserve"> </w:t>
      </w:r>
      <w:r w:rsidRPr="00FD444B">
        <w:rPr>
          <w:rStyle w:val="Kop2Char"/>
        </w:rPr>
        <w:t>methode</w:t>
      </w:r>
      <w:bookmarkEnd w:id="14"/>
      <w:r w:rsidRPr="00FD444B">
        <w:rPr>
          <w:lang w:val="en-GB"/>
        </w:rPr>
        <w:t>:</w:t>
      </w:r>
      <w:r w:rsidR="005F2793" w:rsidRPr="00FD444B">
        <w:rPr>
          <w:lang w:val="en-GB"/>
        </w:rPr>
        <w:t xml:space="preserve"> </w:t>
      </w:r>
    </w:p>
    <w:tbl>
      <w:tblPr>
        <w:tblStyle w:val="Tabelraster"/>
        <w:tblW w:w="0" w:type="auto"/>
        <w:tblLook w:val="04A0" w:firstRow="1" w:lastRow="0" w:firstColumn="1" w:lastColumn="0" w:noHBand="0" w:noVBand="1"/>
      </w:tblPr>
      <w:tblGrid>
        <w:gridCol w:w="10024"/>
      </w:tblGrid>
      <w:tr w:rsidR="00AE5B75" w14:paraId="57C58EE3" w14:textId="77777777" w:rsidTr="00AE5B75">
        <w:tc>
          <w:tcPr>
            <w:tcW w:w="10024" w:type="dxa"/>
          </w:tcPr>
          <w:p w14:paraId="23FA6370" w14:textId="4C84DF74" w:rsidR="00AE5B75" w:rsidRPr="00AE5B75" w:rsidRDefault="00AE5B75" w:rsidP="00AE5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val="0"/>
                <w:color w:val="000000"/>
                <w:szCs w:val="28"/>
                <w:lang w:eastAsia="en-GB"/>
              </w:rPr>
            </w:pPr>
            <w:r w:rsidRPr="00AE5B75">
              <w:rPr>
                <w:rFonts w:ascii="Consolas" w:eastAsia="Times New Roman" w:hAnsi="Consolas" w:cs="Courier New"/>
                <w:b w:val="0"/>
                <w:color w:val="808000"/>
                <w:szCs w:val="28"/>
                <w:lang w:eastAsia="en-GB"/>
              </w:rPr>
              <w:t>@Override</w:t>
            </w:r>
            <w:r w:rsidRPr="00AE5B75">
              <w:rPr>
                <w:rFonts w:ascii="Consolas" w:eastAsia="Times New Roman" w:hAnsi="Consolas" w:cs="Courier New"/>
                <w:b w:val="0"/>
                <w:color w:val="808000"/>
                <w:szCs w:val="28"/>
                <w:lang w:eastAsia="en-GB"/>
              </w:rPr>
              <w:br/>
            </w:r>
            <w:r w:rsidRPr="00AE5B75">
              <w:rPr>
                <w:rFonts w:ascii="Consolas" w:eastAsia="Times New Roman" w:hAnsi="Consolas" w:cs="Courier New"/>
                <w:bCs/>
                <w:color w:val="000080"/>
                <w:szCs w:val="28"/>
                <w:lang w:eastAsia="en-GB"/>
              </w:rPr>
              <w:t xml:space="preserve">public void </w:t>
            </w:r>
            <w:r w:rsidRPr="00AE5B75">
              <w:rPr>
                <w:rFonts w:ascii="Consolas" w:eastAsia="Times New Roman" w:hAnsi="Consolas" w:cs="Courier New"/>
                <w:b w:val="0"/>
                <w:color w:val="000000"/>
                <w:szCs w:val="28"/>
                <w:lang w:eastAsia="en-GB"/>
              </w:rPr>
              <w:t>driveAndAttackPlayer() {</w:t>
            </w:r>
            <w:r>
              <w:rPr>
                <w:rFonts w:ascii="Consolas" w:eastAsia="Times New Roman" w:hAnsi="Consolas" w:cs="Courier New"/>
                <w:b w:val="0"/>
                <w:color w:val="000000"/>
                <w:szCs w:val="28"/>
                <w:lang w:eastAsia="en-GB"/>
              </w:rPr>
              <w:t>};</w:t>
            </w:r>
          </w:p>
        </w:tc>
      </w:tr>
    </w:tbl>
    <w:p w14:paraId="6DC0A455" w14:textId="2291165F" w:rsidR="00AE5B75" w:rsidRPr="00FD444B" w:rsidRDefault="00AE5B75" w:rsidP="00103D6C">
      <w:pPr>
        <w:pStyle w:val="Inhoud"/>
        <w:rPr>
          <w:lang w:val="en-GB"/>
        </w:rPr>
      </w:pPr>
    </w:p>
    <w:p w14:paraId="5872315E" w14:textId="1EB1CCD6" w:rsidR="005F2793" w:rsidRDefault="00FD444B" w:rsidP="00103D6C">
      <w:pPr>
        <w:pStyle w:val="Inhoud"/>
      </w:pPr>
      <w:r w:rsidRPr="00FD444B">
        <w:t>Wij hebben hiervoor gekozen o</w:t>
      </w:r>
      <w:r>
        <w:t>mdat dit ons de beste mogelijkheid lijkt om polymor</w:t>
      </w:r>
      <w:r w:rsidR="00781111">
        <w:t xml:space="preserve">fie toe te passen. </w:t>
      </w:r>
    </w:p>
    <w:p w14:paraId="55874979" w14:textId="1EB1CCD6" w:rsidR="00433B60" w:rsidRPr="00FD444B" w:rsidRDefault="00433B60" w:rsidP="00103D6C">
      <w:pPr>
        <w:pStyle w:val="Inhoud"/>
      </w:pPr>
      <w:r>
        <w:t>We willen ook polymorfie gaan toepassen bij ‘Ammo’. En specifiek gezien ‘AmmoRocket’ Omdat er meerdere rakketen gaan zijn die een andere f</w:t>
      </w:r>
      <w:r w:rsidR="000716D1">
        <w:t xml:space="preserve">unctie hebben. </w:t>
      </w:r>
    </w:p>
    <w:p w14:paraId="1F90CA97" w14:textId="34B8A8C4" w:rsidR="00350DAF" w:rsidRPr="00FD444B" w:rsidRDefault="00350DAF" w:rsidP="00350DAF">
      <w:pPr>
        <w:pStyle w:val="Inhoud"/>
      </w:pPr>
      <w:r w:rsidRPr="00FD444B">
        <w:br w:type="page"/>
      </w:r>
    </w:p>
    <w:p w14:paraId="0963BC3E" w14:textId="23112C14" w:rsidR="008A47AC" w:rsidRDefault="00385D68" w:rsidP="008A47AC">
      <w:pPr>
        <w:pStyle w:val="Kop1"/>
      </w:pPr>
      <w:bookmarkStart w:id="15" w:name="_Toc41049915"/>
      <w:r>
        <w:lastRenderedPageBreak/>
        <w:t>5</w:t>
      </w:r>
      <w:r w:rsidR="008A47AC">
        <w:t xml:space="preserve"> Conclusie</w:t>
      </w:r>
      <w:bookmarkEnd w:id="15"/>
    </w:p>
    <w:p w14:paraId="588C060F" w14:textId="7063A5E3" w:rsidR="009E659B" w:rsidRDefault="00285526" w:rsidP="008A47AC">
      <w:pPr>
        <w:pStyle w:val="Inhoud"/>
      </w:pPr>
      <w:r>
        <w:t xml:space="preserve">We vonden dit </w:t>
      </w:r>
      <w:r w:rsidR="006027E4">
        <w:t xml:space="preserve">beroeps product best lastig. De </w:t>
      </w:r>
      <w:r w:rsidR="0009785B">
        <w:t xml:space="preserve">ongeplande veranderingen en het </w:t>
      </w:r>
      <w:r w:rsidR="00DE4E48">
        <w:t>leren van object georiënteerd Java is natuurlijk niet makkelijk maar dit project heeft ons wel helpen begrijpen hoe het precies werkt.</w:t>
      </w:r>
      <w:r w:rsidR="00B22646">
        <w:t xml:space="preserve"> Het gene dat we het meest lastigste vonden was het vooraf bedenken wat we g</w:t>
      </w:r>
      <w:r w:rsidR="00C45BD3">
        <w:t xml:space="preserve">ingen coderen. </w:t>
      </w:r>
    </w:p>
    <w:p w14:paraId="7B7359B0" w14:textId="77777777" w:rsidR="00DE4E48" w:rsidRDefault="00DE4E48" w:rsidP="008A47AC">
      <w:pPr>
        <w:pStyle w:val="Inhoud"/>
      </w:pPr>
    </w:p>
    <w:p w14:paraId="4A4E8F94" w14:textId="42E6EB8B" w:rsidR="008A47AC" w:rsidRDefault="008A47AC" w:rsidP="008A47AC">
      <w:pPr>
        <w:pStyle w:val="Inhoud"/>
      </w:pPr>
      <w:r>
        <w:br w:type="page"/>
      </w:r>
    </w:p>
    <w:p w14:paraId="6A5C4900" w14:textId="6946E533" w:rsidR="006B2520" w:rsidRPr="00D32593" w:rsidRDefault="006B2520" w:rsidP="006B2520">
      <w:pPr>
        <w:pStyle w:val="Kop1"/>
        <w:rPr>
          <w:lang w:val="en-GB"/>
        </w:rPr>
      </w:pPr>
      <w:bookmarkStart w:id="16" w:name="_Toc35270599"/>
      <w:bookmarkStart w:id="17" w:name="_Toc41049916"/>
      <w:r w:rsidRPr="00D32593">
        <w:rPr>
          <w:lang w:val="en-GB"/>
        </w:rPr>
        <w:lastRenderedPageBreak/>
        <w:t>Figuren</w:t>
      </w:r>
      <w:bookmarkEnd w:id="16"/>
      <w:bookmarkEnd w:id="17"/>
    </w:p>
    <w:p w14:paraId="5FD3D25B" w14:textId="7D128065" w:rsidR="003926A1" w:rsidRPr="00DD24B7" w:rsidRDefault="00DD24B7" w:rsidP="003926A1">
      <w:pPr>
        <w:rPr>
          <w:lang w:val="en-GB"/>
        </w:rPr>
      </w:pPr>
      <w:r w:rsidRPr="00DD24B7">
        <w:rPr>
          <w:lang w:val="en-GB"/>
        </w:rPr>
        <w:t>Titelblad foto:</w:t>
      </w:r>
      <w:r w:rsidR="003926A1" w:rsidRPr="00DD24B7">
        <w:rPr>
          <w:lang w:val="en-GB"/>
        </w:rPr>
        <w:t xml:space="preserve"> </w:t>
      </w:r>
      <w:r w:rsidRPr="00DD24B7">
        <w:rPr>
          <w:lang w:val="en-GB"/>
        </w:rPr>
        <w:t>by</w:t>
      </w:r>
      <w:r w:rsidR="003926A1" w:rsidRPr="00DD24B7">
        <w:rPr>
          <w:lang w:val="en-GB"/>
        </w:rPr>
        <w:t xml:space="preserve"> Justin Campbell on Unsplash</w:t>
      </w:r>
      <w:r>
        <w:rPr>
          <w:lang w:val="en-GB"/>
        </w:rPr>
        <w:t xml:space="preserve"> ..</w:t>
      </w:r>
      <w:r w:rsidRPr="00DD24B7">
        <w:rPr>
          <w:lang w:val="en-GB"/>
        </w:rPr>
        <w:t>……………………………………………………….1</w:t>
      </w:r>
    </w:p>
    <w:bookmarkStart w:id="18" w:name="_Toc35270600" w:displacedByCustomXml="next"/>
    <w:bookmarkStart w:id="19" w:name="_Toc41049917" w:displacedByCustomXml="next"/>
    <w:sdt>
      <w:sdtPr>
        <w:rPr>
          <w:rFonts w:asciiTheme="minorHAnsi" w:eastAsiaTheme="minorEastAsia" w:hAnsiTheme="minorHAnsi" w:cstheme="minorBidi"/>
          <w:color w:val="082A75" w:themeColor="text2"/>
          <w:kern w:val="0"/>
          <w:sz w:val="28"/>
          <w:szCs w:val="22"/>
        </w:rPr>
        <w:id w:val="-110440563"/>
        <w:docPartObj>
          <w:docPartGallery w:val="Bibliographies"/>
          <w:docPartUnique/>
        </w:docPartObj>
      </w:sdtPr>
      <w:sdtEndPr/>
      <w:sdtContent>
        <w:bookmarkEnd w:id="18" w:displacedByCustomXml="prev"/>
        <w:p w14:paraId="2140FE3E" w14:textId="69451167" w:rsidR="009C741E" w:rsidRPr="00C72AE8" w:rsidRDefault="00F35FD8">
          <w:pPr>
            <w:pStyle w:val="Kop1"/>
          </w:pPr>
          <w:r>
            <w:t>Bronnen</w:t>
          </w:r>
          <w:bookmarkEnd w:id="19"/>
        </w:p>
        <w:sdt>
          <w:sdtPr>
            <w:id w:val="-573587230"/>
            <w:bibliography/>
          </w:sdtPr>
          <w:sdtEndPr/>
          <w:sdtContent>
            <w:p w14:paraId="2D3FBBDA" w14:textId="4E588192" w:rsidR="00F35FD8" w:rsidRDefault="009C741E" w:rsidP="00F35FD8">
              <w:pPr>
                <w:pStyle w:val="Bibliografie"/>
                <w:ind w:left="720" w:hanging="720"/>
                <w:rPr>
                  <w:noProof/>
                </w:rPr>
              </w:pPr>
              <w:r w:rsidRPr="00C72AE8">
                <w:rPr>
                  <w:b w:val="0"/>
                </w:rPr>
                <w:fldChar w:fldCharType="begin"/>
              </w:r>
              <w:r w:rsidRPr="00C72AE8">
                <w:instrText>BIBLIOGRAPHY</w:instrText>
              </w:r>
              <w:r w:rsidRPr="00C72AE8">
                <w:rPr>
                  <w:b w:val="0"/>
                </w:rPr>
                <w:fldChar w:fldCharType="separate"/>
              </w:r>
              <w:r w:rsidR="00F35FD8">
                <w:rPr>
                  <w:noProof/>
                </w:rPr>
                <w:t xml:space="preserve">Onbekend. (2019, november 21). </w:t>
              </w:r>
              <w:r w:rsidR="00F35FD8">
                <w:rPr>
                  <w:i/>
                  <w:iCs/>
                  <w:noProof/>
                </w:rPr>
                <w:t>Tanks!</w:t>
              </w:r>
              <w:r w:rsidR="00F35FD8">
                <w:rPr>
                  <w:noProof/>
                </w:rPr>
                <w:t xml:space="preserve"> Opgehaald van Nintendo.fandom: https://nintendo.fandom.com/wiki/Tanks!</w:t>
              </w:r>
              <w:r w:rsidR="008A47AC">
                <w:rPr>
                  <w:noProof/>
                </w:rPr>
                <w:t xml:space="preserve"> op 18/03/2020</w:t>
              </w:r>
            </w:p>
            <w:p w14:paraId="346FA07F" w14:textId="77777777" w:rsidR="008A47AC" w:rsidRPr="008A47AC" w:rsidRDefault="008A47AC" w:rsidP="008A47AC"/>
            <w:p w14:paraId="01166940" w14:textId="14FE8199" w:rsidR="00F35FD8" w:rsidRDefault="00F35FD8" w:rsidP="00F35FD8">
              <w:pPr>
                <w:pStyle w:val="Bibliografie"/>
                <w:ind w:left="720" w:hanging="720"/>
                <w:rPr>
                  <w:noProof/>
                </w:rPr>
              </w:pPr>
              <w:r>
                <w:rPr>
                  <w:noProof/>
                </w:rPr>
                <w:t xml:space="preserve">projectmanagementsite. (2019, onbekend onbekend). </w:t>
              </w:r>
              <w:r>
                <w:rPr>
                  <w:i/>
                  <w:iCs/>
                  <w:noProof/>
                </w:rPr>
                <w:t>MoSCoW</w:t>
              </w:r>
              <w:r>
                <w:rPr>
                  <w:noProof/>
                </w:rPr>
                <w:t xml:space="preserve">. Opgehaald van projectmanagementsite: https://projectmanagementsite.nl/moscow/#.XnHp-KhKiMo op </w:t>
              </w:r>
              <w:r w:rsidR="008A47AC">
                <w:rPr>
                  <w:noProof/>
                </w:rPr>
                <w:t>18/03/2020</w:t>
              </w:r>
            </w:p>
            <w:p w14:paraId="55665096" w14:textId="665D13CC" w:rsidR="009C741E" w:rsidRPr="00C72AE8" w:rsidRDefault="009C741E" w:rsidP="00F35FD8">
              <w:r w:rsidRPr="00C72AE8">
                <w:rPr>
                  <w:b w:val="0"/>
                  <w:bCs/>
                </w:rPr>
                <w:fldChar w:fldCharType="end"/>
              </w:r>
            </w:p>
          </w:sdtContent>
        </w:sdt>
      </w:sdtContent>
    </w:sdt>
    <w:p w14:paraId="512E6FF2" w14:textId="665D13CC" w:rsidR="00385D68" w:rsidRDefault="00385D68">
      <w:pPr>
        <w:spacing w:after="200"/>
        <w:rPr>
          <w:b w:val="0"/>
        </w:rPr>
      </w:pPr>
      <w:r>
        <w:rPr>
          <w:b w:val="0"/>
        </w:rPr>
        <w:br w:type="page"/>
      </w:r>
    </w:p>
    <w:p w14:paraId="1BCD73C5" w14:textId="4E2D4A6F" w:rsidR="00281D25" w:rsidRDefault="00385D68" w:rsidP="00385D68">
      <w:pPr>
        <w:pStyle w:val="Kop1"/>
      </w:pPr>
      <w:bookmarkStart w:id="20" w:name="_Toc41049918"/>
      <w:r>
        <w:lastRenderedPageBreak/>
        <w:t>Bijlagen:</w:t>
      </w:r>
      <w:bookmarkEnd w:id="20"/>
    </w:p>
    <w:p w14:paraId="1E205849" w14:textId="77777777" w:rsidR="00C633D4" w:rsidRDefault="00385D68" w:rsidP="00385D68">
      <w:pPr>
        <w:pStyle w:val="Kop2"/>
      </w:pPr>
      <w:bookmarkStart w:id="21" w:name="_Toc41049919"/>
      <w:r>
        <w:t xml:space="preserve">A1 </w:t>
      </w:r>
      <w:r w:rsidR="00253D46">
        <w:t>Classdiagram.</w:t>
      </w:r>
      <w:bookmarkEnd w:id="21"/>
    </w:p>
    <w:p w14:paraId="28AE10E7" w14:textId="77777777" w:rsidR="00C633D4" w:rsidRDefault="00C633D4">
      <w:pPr>
        <w:spacing w:after="200"/>
        <w:rPr>
          <w:rFonts w:eastAsiaTheme="majorEastAsia" w:cstheme="majorBidi"/>
          <w:b w:val="0"/>
          <w:sz w:val="36"/>
          <w:szCs w:val="26"/>
        </w:rPr>
      </w:pPr>
      <w:r>
        <w:br w:type="page"/>
      </w:r>
    </w:p>
    <w:p w14:paraId="5EEBE5B3" w14:textId="59E7B23F" w:rsidR="00385D68" w:rsidRPr="00C72AE8" w:rsidRDefault="00C633D4" w:rsidP="00C633D4">
      <w:pPr>
        <w:pStyle w:val="Inhoud"/>
      </w:pPr>
      <w:r>
        <w:rPr>
          <w:noProof/>
        </w:rPr>
        <w:lastRenderedPageBreak/>
        <w:drawing>
          <wp:inline distT="0" distB="0" distL="0" distR="0" wp14:anchorId="45AEDB9C" wp14:editId="0B91EECD">
            <wp:extent cx="6359525" cy="6726555"/>
            <wp:effectExtent l="0" t="0" r="317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9525" cy="6726555"/>
                    </a:xfrm>
                    <a:prstGeom prst="rect">
                      <a:avLst/>
                    </a:prstGeom>
                    <a:noFill/>
                    <a:ln>
                      <a:noFill/>
                    </a:ln>
                  </pic:spPr>
                </pic:pic>
              </a:graphicData>
            </a:graphic>
          </wp:inline>
        </w:drawing>
      </w:r>
    </w:p>
    <w:sectPr w:rsidR="00385D68" w:rsidRPr="00C72AE8"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7D651" w14:textId="77777777" w:rsidR="004A42CE" w:rsidRDefault="004A42CE">
      <w:r>
        <w:separator/>
      </w:r>
    </w:p>
    <w:p w14:paraId="11F5CBD4" w14:textId="77777777" w:rsidR="004A42CE" w:rsidRDefault="004A42CE"/>
  </w:endnote>
  <w:endnote w:type="continuationSeparator" w:id="0">
    <w:p w14:paraId="198B331B" w14:textId="77777777" w:rsidR="004A42CE" w:rsidRDefault="004A42CE">
      <w:r>
        <w:continuationSeparator/>
      </w:r>
    </w:p>
    <w:p w14:paraId="0C3440BE" w14:textId="77777777" w:rsidR="004A42CE" w:rsidRDefault="004A42CE"/>
  </w:endnote>
  <w:endnote w:type="continuationNotice" w:id="1">
    <w:p w14:paraId="7FE00547" w14:textId="77777777" w:rsidR="004A42CE" w:rsidRDefault="004A42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1FA19E98" w14:textId="77777777" w:rsidR="003926A1" w:rsidRDefault="003926A1">
        <w:pPr>
          <w:pStyle w:val="Voettekst"/>
          <w:jc w:val="center"/>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p w14:paraId="164DE365" w14:textId="77777777" w:rsidR="003926A1" w:rsidRDefault="003926A1"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E62AF" w14:textId="77777777" w:rsidR="004A42CE" w:rsidRDefault="004A42CE">
      <w:r>
        <w:separator/>
      </w:r>
    </w:p>
    <w:p w14:paraId="159C863B" w14:textId="77777777" w:rsidR="004A42CE" w:rsidRDefault="004A42CE"/>
  </w:footnote>
  <w:footnote w:type="continuationSeparator" w:id="0">
    <w:p w14:paraId="241BA249" w14:textId="77777777" w:rsidR="004A42CE" w:rsidRDefault="004A42CE">
      <w:r>
        <w:continuationSeparator/>
      </w:r>
    </w:p>
    <w:p w14:paraId="532D949F" w14:textId="77777777" w:rsidR="004A42CE" w:rsidRDefault="004A42CE"/>
  </w:footnote>
  <w:footnote w:type="continuationNotice" w:id="1">
    <w:p w14:paraId="4DE3A812" w14:textId="77777777" w:rsidR="004A42CE" w:rsidRDefault="004A42C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3926A1" w14:paraId="2C96BEB3" w14:textId="77777777" w:rsidTr="00360494">
      <w:trPr>
        <w:trHeight w:val="978"/>
      </w:trPr>
      <w:tc>
        <w:tcPr>
          <w:tcW w:w="10035" w:type="dxa"/>
          <w:tcBorders>
            <w:top w:val="nil"/>
            <w:left w:val="nil"/>
            <w:bottom w:val="single" w:sz="36" w:space="0" w:color="34ABA2" w:themeColor="accent3"/>
            <w:right w:val="nil"/>
          </w:tcBorders>
        </w:tcPr>
        <w:p w14:paraId="52AF5D2F" w14:textId="77777777" w:rsidR="003926A1" w:rsidRDefault="003926A1">
          <w:pPr>
            <w:pStyle w:val="Koptekst"/>
          </w:pPr>
        </w:p>
      </w:tc>
    </w:tr>
  </w:tbl>
  <w:p w14:paraId="2E1E9EB6" w14:textId="77777777" w:rsidR="003926A1" w:rsidRDefault="003926A1"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6EA1"/>
    <w:multiLevelType w:val="hybridMultilevel"/>
    <w:tmpl w:val="D2AE10F2"/>
    <w:lvl w:ilvl="0" w:tplc="08090015">
      <w:start w:val="1"/>
      <w:numFmt w:val="upperLetter"/>
      <w:lvlText w:val="%1."/>
      <w:lvlJc w:val="left"/>
      <w:pPr>
        <w:ind w:left="720" w:hanging="360"/>
      </w:pPr>
      <w:rPr>
        <w:rFonts w:hint="default"/>
        <w:sz w:val="28"/>
        <w:szCs w:val="2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D8430E2"/>
    <w:multiLevelType w:val="hybridMultilevel"/>
    <w:tmpl w:val="F6F6E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07B5B"/>
    <w:multiLevelType w:val="hybridMultilevel"/>
    <w:tmpl w:val="57CEE840"/>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ED369E"/>
    <w:multiLevelType w:val="hybridMultilevel"/>
    <w:tmpl w:val="39E2005C"/>
    <w:lvl w:ilvl="0" w:tplc="41F47DF0">
      <w:start w:val="1"/>
      <w:numFmt w:val="upperLetter"/>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77E6C"/>
    <w:multiLevelType w:val="hybridMultilevel"/>
    <w:tmpl w:val="436E3FE6"/>
    <w:lvl w:ilvl="0" w:tplc="5726AA32">
      <w:start w:val="1"/>
      <w:numFmt w:val="bullet"/>
      <w:lvlText w:val=""/>
      <w:lvlJc w:val="left"/>
      <w:pPr>
        <w:ind w:left="720" w:hanging="360"/>
      </w:pPr>
      <w:rPr>
        <w:rFonts w:ascii="Symbol" w:hAnsi="Symbol" w:hint="default"/>
        <w:sz w:val="28"/>
        <w:szCs w:val="2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84C63E1"/>
    <w:multiLevelType w:val="multilevel"/>
    <w:tmpl w:val="D60036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22095"/>
    <w:multiLevelType w:val="hybridMultilevel"/>
    <w:tmpl w:val="5988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ED4747"/>
    <w:multiLevelType w:val="hybridMultilevel"/>
    <w:tmpl w:val="5F442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2128F1"/>
    <w:multiLevelType w:val="hybridMultilevel"/>
    <w:tmpl w:val="AE544D1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DD82BBA"/>
    <w:multiLevelType w:val="hybridMultilevel"/>
    <w:tmpl w:val="5CD2394C"/>
    <w:lvl w:ilvl="0" w:tplc="41F47DF0">
      <w:start w:val="1"/>
      <w:numFmt w:val="upperLetter"/>
      <w:lvlText w:val="%1."/>
      <w:lvlJc w:val="left"/>
      <w:pPr>
        <w:ind w:left="1080" w:hanging="360"/>
      </w:pPr>
      <w:rPr>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A15B99"/>
    <w:multiLevelType w:val="hybridMultilevel"/>
    <w:tmpl w:val="6F86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2B44183F"/>
    <w:multiLevelType w:val="hybridMultilevel"/>
    <w:tmpl w:val="B4663CE6"/>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C9799E"/>
    <w:multiLevelType w:val="hybridMultilevel"/>
    <w:tmpl w:val="F42858BC"/>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8A1AF9"/>
    <w:multiLevelType w:val="hybridMultilevel"/>
    <w:tmpl w:val="D8D03576"/>
    <w:lvl w:ilvl="0" w:tplc="04130001">
      <w:start w:val="1"/>
      <w:numFmt w:val="bullet"/>
      <w:lvlText w:val=""/>
      <w:lvlJc w:val="left"/>
      <w:pPr>
        <w:ind w:left="1040" w:hanging="360"/>
      </w:pPr>
      <w:rPr>
        <w:rFonts w:ascii="Symbol" w:hAnsi="Symbol" w:hint="default"/>
      </w:rPr>
    </w:lvl>
    <w:lvl w:ilvl="1" w:tplc="04130003" w:tentative="1">
      <w:start w:val="1"/>
      <w:numFmt w:val="bullet"/>
      <w:lvlText w:val="o"/>
      <w:lvlJc w:val="left"/>
      <w:pPr>
        <w:ind w:left="1760" w:hanging="360"/>
      </w:pPr>
      <w:rPr>
        <w:rFonts w:ascii="Courier New" w:hAnsi="Courier New" w:cs="Courier New" w:hint="default"/>
      </w:rPr>
    </w:lvl>
    <w:lvl w:ilvl="2" w:tplc="04130005" w:tentative="1">
      <w:start w:val="1"/>
      <w:numFmt w:val="bullet"/>
      <w:lvlText w:val=""/>
      <w:lvlJc w:val="left"/>
      <w:pPr>
        <w:ind w:left="2480" w:hanging="360"/>
      </w:pPr>
      <w:rPr>
        <w:rFonts w:ascii="Wingdings" w:hAnsi="Wingdings" w:hint="default"/>
      </w:rPr>
    </w:lvl>
    <w:lvl w:ilvl="3" w:tplc="04130001" w:tentative="1">
      <w:start w:val="1"/>
      <w:numFmt w:val="bullet"/>
      <w:lvlText w:val=""/>
      <w:lvlJc w:val="left"/>
      <w:pPr>
        <w:ind w:left="3200" w:hanging="360"/>
      </w:pPr>
      <w:rPr>
        <w:rFonts w:ascii="Symbol" w:hAnsi="Symbol" w:hint="default"/>
      </w:rPr>
    </w:lvl>
    <w:lvl w:ilvl="4" w:tplc="04130003" w:tentative="1">
      <w:start w:val="1"/>
      <w:numFmt w:val="bullet"/>
      <w:lvlText w:val="o"/>
      <w:lvlJc w:val="left"/>
      <w:pPr>
        <w:ind w:left="3920" w:hanging="360"/>
      </w:pPr>
      <w:rPr>
        <w:rFonts w:ascii="Courier New" w:hAnsi="Courier New" w:cs="Courier New" w:hint="default"/>
      </w:rPr>
    </w:lvl>
    <w:lvl w:ilvl="5" w:tplc="04130005" w:tentative="1">
      <w:start w:val="1"/>
      <w:numFmt w:val="bullet"/>
      <w:lvlText w:val=""/>
      <w:lvlJc w:val="left"/>
      <w:pPr>
        <w:ind w:left="4640" w:hanging="360"/>
      </w:pPr>
      <w:rPr>
        <w:rFonts w:ascii="Wingdings" w:hAnsi="Wingdings" w:hint="default"/>
      </w:rPr>
    </w:lvl>
    <w:lvl w:ilvl="6" w:tplc="04130001" w:tentative="1">
      <w:start w:val="1"/>
      <w:numFmt w:val="bullet"/>
      <w:lvlText w:val=""/>
      <w:lvlJc w:val="left"/>
      <w:pPr>
        <w:ind w:left="5360" w:hanging="360"/>
      </w:pPr>
      <w:rPr>
        <w:rFonts w:ascii="Symbol" w:hAnsi="Symbol" w:hint="default"/>
      </w:rPr>
    </w:lvl>
    <w:lvl w:ilvl="7" w:tplc="04130003" w:tentative="1">
      <w:start w:val="1"/>
      <w:numFmt w:val="bullet"/>
      <w:lvlText w:val="o"/>
      <w:lvlJc w:val="left"/>
      <w:pPr>
        <w:ind w:left="6080" w:hanging="360"/>
      </w:pPr>
      <w:rPr>
        <w:rFonts w:ascii="Courier New" w:hAnsi="Courier New" w:cs="Courier New" w:hint="default"/>
      </w:rPr>
    </w:lvl>
    <w:lvl w:ilvl="8" w:tplc="04130005" w:tentative="1">
      <w:start w:val="1"/>
      <w:numFmt w:val="bullet"/>
      <w:lvlText w:val=""/>
      <w:lvlJc w:val="left"/>
      <w:pPr>
        <w:ind w:left="6800" w:hanging="360"/>
      </w:pPr>
      <w:rPr>
        <w:rFonts w:ascii="Wingdings" w:hAnsi="Wingdings" w:hint="default"/>
      </w:rPr>
    </w:lvl>
  </w:abstractNum>
  <w:abstractNum w:abstractNumId="15" w15:restartNumberingAfterBreak="0">
    <w:nsid w:val="409555B6"/>
    <w:multiLevelType w:val="hybridMultilevel"/>
    <w:tmpl w:val="C48CDD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1F5156B"/>
    <w:multiLevelType w:val="hybridMultilevel"/>
    <w:tmpl w:val="D2AE10F2"/>
    <w:lvl w:ilvl="0" w:tplc="08090015">
      <w:start w:val="1"/>
      <w:numFmt w:val="upperLetter"/>
      <w:lvlText w:val="%1."/>
      <w:lvlJc w:val="left"/>
      <w:pPr>
        <w:ind w:left="720" w:hanging="360"/>
      </w:pPr>
      <w:rPr>
        <w:rFonts w:hint="default"/>
        <w:sz w:val="28"/>
        <w:szCs w:val="2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7D73562"/>
    <w:multiLevelType w:val="hybridMultilevel"/>
    <w:tmpl w:val="444EBD8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45690C"/>
    <w:multiLevelType w:val="hybridMultilevel"/>
    <w:tmpl w:val="7D0CD416"/>
    <w:lvl w:ilvl="0" w:tplc="08090015">
      <w:start w:val="1"/>
      <w:numFmt w:val="upp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D771254"/>
    <w:multiLevelType w:val="hybridMultilevel"/>
    <w:tmpl w:val="39E2005C"/>
    <w:lvl w:ilvl="0" w:tplc="41F47DF0">
      <w:start w:val="1"/>
      <w:numFmt w:val="upperLetter"/>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757421"/>
    <w:multiLevelType w:val="hybridMultilevel"/>
    <w:tmpl w:val="EF2C21D6"/>
    <w:lvl w:ilvl="0" w:tplc="41F47DF0">
      <w:start w:val="1"/>
      <w:numFmt w:val="upperLetter"/>
      <w:lvlText w:val="%1."/>
      <w:lvlJc w:val="left"/>
      <w:pPr>
        <w:ind w:left="1080" w:hanging="360"/>
      </w:pPr>
      <w:rPr>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50A1D27"/>
    <w:multiLevelType w:val="hybridMultilevel"/>
    <w:tmpl w:val="54B4F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0E7C7F"/>
    <w:multiLevelType w:val="hybridMultilevel"/>
    <w:tmpl w:val="F45ADD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64EA3E9B"/>
    <w:multiLevelType w:val="hybridMultilevel"/>
    <w:tmpl w:val="F306DF7E"/>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2343DC"/>
    <w:multiLevelType w:val="hybridMultilevel"/>
    <w:tmpl w:val="31224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8F3DB6"/>
    <w:multiLevelType w:val="hybridMultilevel"/>
    <w:tmpl w:val="660075C0"/>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9047E8"/>
    <w:multiLevelType w:val="hybridMultilevel"/>
    <w:tmpl w:val="AB0A4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D36312"/>
    <w:multiLevelType w:val="hybridMultilevel"/>
    <w:tmpl w:val="CE0C40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B9C6CAF"/>
    <w:multiLevelType w:val="hybridMultilevel"/>
    <w:tmpl w:val="761C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28"/>
  </w:num>
  <w:num w:numId="4">
    <w:abstractNumId w:val="1"/>
  </w:num>
  <w:num w:numId="5">
    <w:abstractNumId w:val="5"/>
  </w:num>
  <w:num w:numId="6">
    <w:abstractNumId w:val="6"/>
  </w:num>
  <w:num w:numId="7">
    <w:abstractNumId w:val="24"/>
  </w:num>
  <w:num w:numId="8">
    <w:abstractNumId w:val="27"/>
  </w:num>
  <w:num w:numId="9">
    <w:abstractNumId w:val="14"/>
  </w:num>
  <w:num w:numId="10">
    <w:abstractNumId w:val="15"/>
  </w:num>
  <w:num w:numId="11">
    <w:abstractNumId w:val="4"/>
  </w:num>
  <w:num w:numId="12">
    <w:abstractNumId w:val="21"/>
  </w:num>
  <w:num w:numId="13">
    <w:abstractNumId w:val="10"/>
  </w:num>
  <w:num w:numId="14">
    <w:abstractNumId w:val="7"/>
  </w:num>
  <w:num w:numId="15">
    <w:abstractNumId w:val="26"/>
  </w:num>
  <w:num w:numId="16">
    <w:abstractNumId w:val="18"/>
  </w:num>
  <w:num w:numId="17">
    <w:abstractNumId w:val="0"/>
  </w:num>
  <w:num w:numId="18">
    <w:abstractNumId w:val="19"/>
  </w:num>
  <w:num w:numId="19">
    <w:abstractNumId w:val="23"/>
  </w:num>
  <w:num w:numId="20">
    <w:abstractNumId w:val="25"/>
  </w:num>
  <w:num w:numId="21">
    <w:abstractNumId w:val="12"/>
  </w:num>
  <w:num w:numId="22">
    <w:abstractNumId w:val="2"/>
  </w:num>
  <w:num w:numId="23">
    <w:abstractNumId w:val="13"/>
  </w:num>
  <w:num w:numId="24">
    <w:abstractNumId w:val="3"/>
  </w:num>
  <w:num w:numId="25">
    <w:abstractNumId w:val="9"/>
  </w:num>
  <w:num w:numId="26">
    <w:abstractNumId w:val="20"/>
  </w:num>
  <w:num w:numId="27">
    <w:abstractNumId w:val="16"/>
  </w:num>
  <w:num w:numId="28">
    <w:abstractNumId w:val="1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0DF3"/>
    <w:rsid w:val="000076AA"/>
    <w:rsid w:val="00010FD2"/>
    <w:rsid w:val="000112FD"/>
    <w:rsid w:val="0001204F"/>
    <w:rsid w:val="000137E8"/>
    <w:rsid w:val="00015553"/>
    <w:rsid w:val="0002432F"/>
    <w:rsid w:val="0002482E"/>
    <w:rsid w:val="000272B3"/>
    <w:rsid w:val="00034752"/>
    <w:rsid w:val="000462B6"/>
    <w:rsid w:val="00046E27"/>
    <w:rsid w:val="00047784"/>
    <w:rsid w:val="00050324"/>
    <w:rsid w:val="00050417"/>
    <w:rsid w:val="00051D53"/>
    <w:rsid w:val="00054244"/>
    <w:rsid w:val="000573DC"/>
    <w:rsid w:val="00060DBA"/>
    <w:rsid w:val="000636FA"/>
    <w:rsid w:val="0007026F"/>
    <w:rsid w:val="000716D1"/>
    <w:rsid w:val="0007512B"/>
    <w:rsid w:val="000751FF"/>
    <w:rsid w:val="00082570"/>
    <w:rsid w:val="0008342B"/>
    <w:rsid w:val="000844FE"/>
    <w:rsid w:val="00084DE0"/>
    <w:rsid w:val="00086AAC"/>
    <w:rsid w:val="00090557"/>
    <w:rsid w:val="00090945"/>
    <w:rsid w:val="00090C71"/>
    <w:rsid w:val="00094B5C"/>
    <w:rsid w:val="000964E4"/>
    <w:rsid w:val="0009785B"/>
    <w:rsid w:val="000A0150"/>
    <w:rsid w:val="000A07F0"/>
    <w:rsid w:val="000A112E"/>
    <w:rsid w:val="000A2AA1"/>
    <w:rsid w:val="000A31A9"/>
    <w:rsid w:val="000A499D"/>
    <w:rsid w:val="000A5F99"/>
    <w:rsid w:val="000B05FB"/>
    <w:rsid w:val="000B267B"/>
    <w:rsid w:val="000C029C"/>
    <w:rsid w:val="000C22D1"/>
    <w:rsid w:val="000C251E"/>
    <w:rsid w:val="000C477D"/>
    <w:rsid w:val="000D19EA"/>
    <w:rsid w:val="000D3EE1"/>
    <w:rsid w:val="000D4AAF"/>
    <w:rsid w:val="000D7342"/>
    <w:rsid w:val="000E0DD9"/>
    <w:rsid w:val="000E1126"/>
    <w:rsid w:val="000E1258"/>
    <w:rsid w:val="000E5539"/>
    <w:rsid w:val="000E6047"/>
    <w:rsid w:val="000E63C9"/>
    <w:rsid w:val="000F03D7"/>
    <w:rsid w:val="000F2482"/>
    <w:rsid w:val="000F335E"/>
    <w:rsid w:val="000F7F61"/>
    <w:rsid w:val="001003A4"/>
    <w:rsid w:val="00103A24"/>
    <w:rsid w:val="00103D6C"/>
    <w:rsid w:val="00105F24"/>
    <w:rsid w:val="001072ED"/>
    <w:rsid w:val="0011012C"/>
    <w:rsid w:val="001103C4"/>
    <w:rsid w:val="0011199A"/>
    <w:rsid w:val="00111ABD"/>
    <w:rsid w:val="001134D6"/>
    <w:rsid w:val="0011578D"/>
    <w:rsid w:val="0012256B"/>
    <w:rsid w:val="00125341"/>
    <w:rsid w:val="001259D0"/>
    <w:rsid w:val="00127BC2"/>
    <w:rsid w:val="0013071E"/>
    <w:rsid w:val="00130E9D"/>
    <w:rsid w:val="00131B4A"/>
    <w:rsid w:val="00134252"/>
    <w:rsid w:val="001350D0"/>
    <w:rsid w:val="00135867"/>
    <w:rsid w:val="00140245"/>
    <w:rsid w:val="0014618B"/>
    <w:rsid w:val="00150A6D"/>
    <w:rsid w:val="00152F0C"/>
    <w:rsid w:val="00152FDE"/>
    <w:rsid w:val="00154674"/>
    <w:rsid w:val="00157A9A"/>
    <w:rsid w:val="001602A3"/>
    <w:rsid w:val="00160305"/>
    <w:rsid w:val="00164001"/>
    <w:rsid w:val="00167D6E"/>
    <w:rsid w:val="001709A3"/>
    <w:rsid w:val="00181DBC"/>
    <w:rsid w:val="001851ED"/>
    <w:rsid w:val="00185B35"/>
    <w:rsid w:val="0018668C"/>
    <w:rsid w:val="0019145A"/>
    <w:rsid w:val="001B0272"/>
    <w:rsid w:val="001B08FD"/>
    <w:rsid w:val="001B3DDB"/>
    <w:rsid w:val="001B6D6F"/>
    <w:rsid w:val="001B739B"/>
    <w:rsid w:val="001C107B"/>
    <w:rsid w:val="001C13C9"/>
    <w:rsid w:val="001C147F"/>
    <w:rsid w:val="001C1584"/>
    <w:rsid w:val="001C2692"/>
    <w:rsid w:val="001C48BB"/>
    <w:rsid w:val="001C58F6"/>
    <w:rsid w:val="001C5DD8"/>
    <w:rsid w:val="001C5EB6"/>
    <w:rsid w:val="001C6E56"/>
    <w:rsid w:val="001C7E44"/>
    <w:rsid w:val="001D172B"/>
    <w:rsid w:val="001D185B"/>
    <w:rsid w:val="001D388A"/>
    <w:rsid w:val="001D45E2"/>
    <w:rsid w:val="001D52DC"/>
    <w:rsid w:val="001D6488"/>
    <w:rsid w:val="001D75D3"/>
    <w:rsid w:val="001E3BAF"/>
    <w:rsid w:val="001E5D52"/>
    <w:rsid w:val="001F2BC8"/>
    <w:rsid w:val="001F2CB6"/>
    <w:rsid w:val="001F4D72"/>
    <w:rsid w:val="001F5425"/>
    <w:rsid w:val="001F5F6B"/>
    <w:rsid w:val="002000E9"/>
    <w:rsid w:val="002009F0"/>
    <w:rsid w:val="00200BE8"/>
    <w:rsid w:val="00202226"/>
    <w:rsid w:val="002033C2"/>
    <w:rsid w:val="00205D82"/>
    <w:rsid w:val="00214A73"/>
    <w:rsid w:val="00215380"/>
    <w:rsid w:val="00220C79"/>
    <w:rsid w:val="00222CB8"/>
    <w:rsid w:val="00223F0B"/>
    <w:rsid w:val="00224C0A"/>
    <w:rsid w:val="0022569B"/>
    <w:rsid w:val="0022792C"/>
    <w:rsid w:val="002357B0"/>
    <w:rsid w:val="00237F06"/>
    <w:rsid w:val="00243E4E"/>
    <w:rsid w:val="00243EBC"/>
    <w:rsid w:val="00246A35"/>
    <w:rsid w:val="00246F4E"/>
    <w:rsid w:val="002533D3"/>
    <w:rsid w:val="00253D46"/>
    <w:rsid w:val="00255A0D"/>
    <w:rsid w:val="00255CD8"/>
    <w:rsid w:val="00261874"/>
    <w:rsid w:val="00261B25"/>
    <w:rsid w:val="00262B9B"/>
    <w:rsid w:val="002630E8"/>
    <w:rsid w:val="00267906"/>
    <w:rsid w:val="00275CD1"/>
    <w:rsid w:val="00277F81"/>
    <w:rsid w:val="00281D25"/>
    <w:rsid w:val="0028420E"/>
    <w:rsid w:val="00284348"/>
    <w:rsid w:val="00284AD9"/>
    <w:rsid w:val="00284C5A"/>
    <w:rsid w:val="00285526"/>
    <w:rsid w:val="00285932"/>
    <w:rsid w:val="00286816"/>
    <w:rsid w:val="002902E5"/>
    <w:rsid w:val="002964A7"/>
    <w:rsid w:val="00296EEA"/>
    <w:rsid w:val="002A05B6"/>
    <w:rsid w:val="002A56E0"/>
    <w:rsid w:val="002A5FB9"/>
    <w:rsid w:val="002B0192"/>
    <w:rsid w:val="002B102E"/>
    <w:rsid w:val="002B2337"/>
    <w:rsid w:val="002B3624"/>
    <w:rsid w:val="002B4D57"/>
    <w:rsid w:val="002B60D5"/>
    <w:rsid w:val="002C0051"/>
    <w:rsid w:val="002C164E"/>
    <w:rsid w:val="002C7D87"/>
    <w:rsid w:val="002D2777"/>
    <w:rsid w:val="002D7B27"/>
    <w:rsid w:val="002E3EED"/>
    <w:rsid w:val="002E4FFC"/>
    <w:rsid w:val="002F1D07"/>
    <w:rsid w:val="002F2C11"/>
    <w:rsid w:val="002F51F5"/>
    <w:rsid w:val="00300043"/>
    <w:rsid w:val="00300FC2"/>
    <w:rsid w:val="00301405"/>
    <w:rsid w:val="003036FD"/>
    <w:rsid w:val="003074BE"/>
    <w:rsid w:val="0030783A"/>
    <w:rsid w:val="00312137"/>
    <w:rsid w:val="0031337B"/>
    <w:rsid w:val="00314A40"/>
    <w:rsid w:val="00321A80"/>
    <w:rsid w:val="0032456F"/>
    <w:rsid w:val="00324B09"/>
    <w:rsid w:val="00330359"/>
    <w:rsid w:val="003312B8"/>
    <w:rsid w:val="00331845"/>
    <w:rsid w:val="00331E02"/>
    <w:rsid w:val="0033241D"/>
    <w:rsid w:val="0033330E"/>
    <w:rsid w:val="00333667"/>
    <w:rsid w:val="003356CF"/>
    <w:rsid w:val="00335AE8"/>
    <w:rsid w:val="0033762F"/>
    <w:rsid w:val="003401E0"/>
    <w:rsid w:val="00341633"/>
    <w:rsid w:val="003470BD"/>
    <w:rsid w:val="00350DAF"/>
    <w:rsid w:val="0035556F"/>
    <w:rsid w:val="00357433"/>
    <w:rsid w:val="00360494"/>
    <w:rsid w:val="00361A97"/>
    <w:rsid w:val="00366C7E"/>
    <w:rsid w:val="00366D67"/>
    <w:rsid w:val="0037012D"/>
    <w:rsid w:val="00375413"/>
    <w:rsid w:val="00377ADE"/>
    <w:rsid w:val="003809EB"/>
    <w:rsid w:val="00384EA3"/>
    <w:rsid w:val="00385D68"/>
    <w:rsid w:val="00387322"/>
    <w:rsid w:val="003911C6"/>
    <w:rsid w:val="00391C48"/>
    <w:rsid w:val="003923E0"/>
    <w:rsid w:val="003926A1"/>
    <w:rsid w:val="00395720"/>
    <w:rsid w:val="003972B2"/>
    <w:rsid w:val="003A2CEB"/>
    <w:rsid w:val="003A39A1"/>
    <w:rsid w:val="003B01A4"/>
    <w:rsid w:val="003B1152"/>
    <w:rsid w:val="003B2C52"/>
    <w:rsid w:val="003C2191"/>
    <w:rsid w:val="003C59B7"/>
    <w:rsid w:val="003C7A30"/>
    <w:rsid w:val="003C7BDA"/>
    <w:rsid w:val="003D058B"/>
    <w:rsid w:val="003D3863"/>
    <w:rsid w:val="003E075A"/>
    <w:rsid w:val="003E20C9"/>
    <w:rsid w:val="003E231B"/>
    <w:rsid w:val="003E2BFE"/>
    <w:rsid w:val="003E3CC8"/>
    <w:rsid w:val="003E53F9"/>
    <w:rsid w:val="003F42E7"/>
    <w:rsid w:val="004012F1"/>
    <w:rsid w:val="00401B9D"/>
    <w:rsid w:val="0040264A"/>
    <w:rsid w:val="00402F21"/>
    <w:rsid w:val="004047BA"/>
    <w:rsid w:val="00405507"/>
    <w:rsid w:val="004104A6"/>
    <w:rsid w:val="004110DE"/>
    <w:rsid w:val="00411A00"/>
    <w:rsid w:val="00414450"/>
    <w:rsid w:val="00415A6C"/>
    <w:rsid w:val="00417288"/>
    <w:rsid w:val="00417A6D"/>
    <w:rsid w:val="004230A0"/>
    <w:rsid w:val="004253E5"/>
    <w:rsid w:val="004276E0"/>
    <w:rsid w:val="00432BC9"/>
    <w:rsid w:val="0043308D"/>
    <w:rsid w:val="00433B60"/>
    <w:rsid w:val="00434C73"/>
    <w:rsid w:val="0043582B"/>
    <w:rsid w:val="0044085A"/>
    <w:rsid w:val="00446B9D"/>
    <w:rsid w:val="0044727C"/>
    <w:rsid w:val="004542FD"/>
    <w:rsid w:val="00454B0A"/>
    <w:rsid w:val="004568E6"/>
    <w:rsid w:val="00462723"/>
    <w:rsid w:val="00462D04"/>
    <w:rsid w:val="004818C9"/>
    <w:rsid w:val="00482389"/>
    <w:rsid w:val="004841ED"/>
    <w:rsid w:val="00486699"/>
    <w:rsid w:val="00494B31"/>
    <w:rsid w:val="00495AB0"/>
    <w:rsid w:val="00497F6F"/>
    <w:rsid w:val="004A1284"/>
    <w:rsid w:val="004A2555"/>
    <w:rsid w:val="004A308F"/>
    <w:rsid w:val="004A31C9"/>
    <w:rsid w:val="004A4193"/>
    <w:rsid w:val="004A42CE"/>
    <w:rsid w:val="004A5710"/>
    <w:rsid w:val="004A578B"/>
    <w:rsid w:val="004B21A5"/>
    <w:rsid w:val="004B6251"/>
    <w:rsid w:val="004B6516"/>
    <w:rsid w:val="004C1CD1"/>
    <w:rsid w:val="004C44DE"/>
    <w:rsid w:val="004D141E"/>
    <w:rsid w:val="004D1B91"/>
    <w:rsid w:val="004D2BFE"/>
    <w:rsid w:val="004E068C"/>
    <w:rsid w:val="004E068F"/>
    <w:rsid w:val="004E5F6F"/>
    <w:rsid w:val="004F2E31"/>
    <w:rsid w:val="005003AC"/>
    <w:rsid w:val="00502647"/>
    <w:rsid w:val="005037F0"/>
    <w:rsid w:val="005046B5"/>
    <w:rsid w:val="00510AFE"/>
    <w:rsid w:val="0051241C"/>
    <w:rsid w:val="005151D2"/>
    <w:rsid w:val="00516A86"/>
    <w:rsid w:val="00520D29"/>
    <w:rsid w:val="00521BD9"/>
    <w:rsid w:val="00521FB2"/>
    <w:rsid w:val="00522180"/>
    <w:rsid w:val="00523B85"/>
    <w:rsid w:val="0052550B"/>
    <w:rsid w:val="005258BF"/>
    <w:rsid w:val="00526967"/>
    <w:rsid w:val="005275F6"/>
    <w:rsid w:val="00533B6A"/>
    <w:rsid w:val="0053511E"/>
    <w:rsid w:val="00536E71"/>
    <w:rsid w:val="00541630"/>
    <w:rsid w:val="00542C57"/>
    <w:rsid w:val="00543496"/>
    <w:rsid w:val="00545492"/>
    <w:rsid w:val="0054664A"/>
    <w:rsid w:val="00546C98"/>
    <w:rsid w:val="00552B34"/>
    <w:rsid w:val="00552D4C"/>
    <w:rsid w:val="005539DE"/>
    <w:rsid w:val="00553E8C"/>
    <w:rsid w:val="00554ACA"/>
    <w:rsid w:val="00556E5B"/>
    <w:rsid w:val="005576FC"/>
    <w:rsid w:val="00563212"/>
    <w:rsid w:val="005714EC"/>
    <w:rsid w:val="00571B1D"/>
    <w:rsid w:val="00572102"/>
    <w:rsid w:val="0057212A"/>
    <w:rsid w:val="005754BD"/>
    <w:rsid w:val="00575760"/>
    <w:rsid w:val="00580F3E"/>
    <w:rsid w:val="00582725"/>
    <w:rsid w:val="005832CA"/>
    <w:rsid w:val="005840FC"/>
    <w:rsid w:val="005851E7"/>
    <w:rsid w:val="00586F87"/>
    <w:rsid w:val="005876ED"/>
    <w:rsid w:val="00591A27"/>
    <w:rsid w:val="00593443"/>
    <w:rsid w:val="005935A5"/>
    <w:rsid w:val="00594357"/>
    <w:rsid w:val="0059617B"/>
    <w:rsid w:val="005976D6"/>
    <w:rsid w:val="005A012B"/>
    <w:rsid w:val="005A6F90"/>
    <w:rsid w:val="005B0977"/>
    <w:rsid w:val="005B3B03"/>
    <w:rsid w:val="005C04B0"/>
    <w:rsid w:val="005C0A2B"/>
    <w:rsid w:val="005C0CFD"/>
    <w:rsid w:val="005C1C94"/>
    <w:rsid w:val="005C244F"/>
    <w:rsid w:val="005C6B25"/>
    <w:rsid w:val="005C7063"/>
    <w:rsid w:val="005D0896"/>
    <w:rsid w:val="005D3526"/>
    <w:rsid w:val="005D47A0"/>
    <w:rsid w:val="005D560C"/>
    <w:rsid w:val="005D5D55"/>
    <w:rsid w:val="005D6477"/>
    <w:rsid w:val="005E0228"/>
    <w:rsid w:val="005E22F7"/>
    <w:rsid w:val="005E3115"/>
    <w:rsid w:val="005E54CC"/>
    <w:rsid w:val="005F15F4"/>
    <w:rsid w:val="005F1BB0"/>
    <w:rsid w:val="005F2793"/>
    <w:rsid w:val="005F2E04"/>
    <w:rsid w:val="005F6DE4"/>
    <w:rsid w:val="006027E4"/>
    <w:rsid w:val="00603807"/>
    <w:rsid w:val="00603A20"/>
    <w:rsid w:val="00605E6C"/>
    <w:rsid w:val="0060648C"/>
    <w:rsid w:val="006078FF"/>
    <w:rsid w:val="006103C3"/>
    <w:rsid w:val="00616BB4"/>
    <w:rsid w:val="00626C2B"/>
    <w:rsid w:val="00627038"/>
    <w:rsid w:val="0063577B"/>
    <w:rsid w:val="006409E2"/>
    <w:rsid w:val="00641650"/>
    <w:rsid w:val="00642062"/>
    <w:rsid w:val="006423B6"/>
    <w:rsid w:val="006428C2"/>
    <w:rsid w:val="00643F30"/>
    <w:rsid w:val="00644FAC"/>
    <w:rsid w:val="006452F5"/>
    <w:rsid w:val="00645395"/>
    <w:rsid w:val="006518D7"/>
    <w:rsid w:val="00656C4D"/>
    <w:rsid w:val="00662028"/>
    <w:rsid w:val="006679D5"/>
    <w:rsid w:val="0067245D"/>
    <w:rsid w:val="00673FBB"/>
    <w:rsid w:val="00675454"/>
    <w:rsid w:val="0067785D"/>
    <w:rsid w:val="006800BC"/>
    <w:rsid w:val="006806F1"/>
    <w:rsid w:val="00681508"/>
    <w:rsid w:val="00682C98"/>
    <w:rsid w:val="0068374F"/>
    <w:rsid w:val="006864B1"/>
    <w:rsid w:val="00687045"/>
    <w:rsid w:val="00690C02"/>
    <w:rsid w:val="006957DC"/>
    <w:rsid w:val="00696A24"/>
    <w:rsid w:val="006A0949"/>
    <w:rsid w:val="006A4A7B"/>
    <w:rsid w:val="006A7442"/>
    <w:rsid w:val="006B071B"/>
    <w:rsid w:val="006B0B30"/>
    <w:rsid w:val="006B2520"/>
    <w:rsid w:val="006B4881"/>
    <w:rsid w:val="006C2131"/>
    <w:rsid w:val="006C2318"/>
    <w:rsid w:val="006C2A3C"/>
    <w:rsid w:val="006C394F"/>
    <w:rsid w:val="006C3A47"/>
    <w:rsid w:val="006C4751"/>
    <w:rsid w:val="006D1E27"/>
    <w:rsid w:val="006D2C6D"/>
    <w:rsid w:val="006D3AC8"/>
    <w:rsid w:val="006E16E6"/>
    <w:rsid w:val="006E5716"/>
    <w:rsid w:val="006E7709"/>
    <w:rsid w:val="006F2BD5"/>
    <w:rsid w:val="006F42AF"/>
    <w:rsid w:val="006F66AA"/>
    <w:rsid w:val="007008B1"/>
    <w:rsid w:val="00706089"/>
    <w:rsid w:val="00710DFE"/>
    <w:rsid w:val="00712F65"/>
    <w:rsid w:val="0071503B"/>
    <w:rsid w:val="00722F62"/>
    <w:rsid w:val="00723C4F"/>
    <w:rsid w:val="007249AB"/>
    <w:rsid w:val="007253CE"/>
    <w:rsid w:val="00727E8D"/>
    <w:rsid w:val="007302B3"/>
    <w:rsid w:val="00730733"/>
    <w:rsid w:val="00730E3A"/>
    <w:rsid w:val="00730F64"/>
    <w:rsid w:val="00732FCE"/>
    <w:rsid w:val="00733978"/>
    <w:rsid w:val="00734054"/>
    <w:rsid w:val="00734140"/>
    <w:rsid w:val="00736AAF"/>
    <w:rsid w:val="007518D8"/>
    <w:rsid w:val="00751F09"/>
    <w:rsid w:val="00751FB0"/>
    <w:rsid w:val="00755BF2"/>
    <w:rsid w:val="00757387"/>
    <w:rsid w:val="00760347"/>
    <w:rsid w:val="007614A6"/>
    <w:rsid w:val="0076232E"/>
    <w:rsid w:val="007642F7"/>
    <w:rsid w:val="00765B2A"/>
    <w:rsid w:val="00766A56"/>
    <w:rsid w:val="00770272"/>
    <w:rsid w:val="00771D10"/>
    <w:rsid w:val="00772108"/>
    <w:rsid w:val="007746DE"/>
    <w:rsid w:val="00781111"/>
    <w:rsid w:val="00783A34"/>
    <w:rsid w:val="0079256E"/>
    <w:rsid w:val="00792924"/>
    <w:rsid w:val="00794610"/>
    <w:rsid w:val="00797AB5"/>
    <w:rsid w:val="007A0E17"/>
    <w:rsid w:val="007A1C57"/>
    <w:rsid w:val="007A3EF2"/>
    <w:rsid w:val="007A67D4"/>
    <w:rsid w:val="007A7628"/>
    <w:rsid w:val="007B1F59"/>
    <w:rsid w:val="007C53B6"/>
    <w:rsid w:val="007C69D5"/>
    <w:rsid w:val="007C6B52"/>
    <w:rsid w:val="007C6FEB"/>
    <w:rsid w:val="007C73B8"/>
    <w:rsid w:val="007D07FE"/>
    <w:rsid w:val="007D1411"/>
    <w:rsid w:val="007D16C5"/>
    <w:rsid w:val="007D3A62"/>
    <w:rsid w:val="007D6EED"/>
    <w:rsid w:val="007E0CC4"/>
    <w:rsid w:val="007E4ED6"/>
    <w:rsid w:val="007E5767"/>
    <w:rsid w:val="007F4C1E"/>
    <w:rsid w:val="007F54C5"/>
    <w:rsid w:val="007F6379"/>
    <w:rsid w:val="007F7417"/>
    <w:rsid w:val="00801EF4"/>
    <w:rsid w:val="00802FC3"/>
    <w:rsid w:val="00806F43"/>
    <w:rsid w:val="00807687"/>
    <w:rsid w:val="00810AE6"/>
    <w:rsid w:val="008147F8"/>
    <w:rsid w:val="00814FEA"/>
    <w:rsid w:val="00816512"/>
    <w:rsid w:val="00821AC4"/>
    <w:rsid w:val="00822C29"/>
    <w:rsid w:val="0082415B"/>
    <w:rsid w:val="0082528F"/>
    <w:rsid w:val="008262B8"/>
    <w:rsid w:val="0084052E"/>
    <w:rsid w:val="008408B3"/>
    <w:rsid w:val="00845497"/>
    <w:rsid w:val="00851ECC"/>
    <w:rsid w:val="00855F41"/>
    <w:rsid w:val="00856D6C"/>
    <w:rsid w:val="00860FCC"/>
    <w:rsid w:val="00862A28"/>
    <w:rsid w:val="00862FE4"/>
    <w:rsid w:val="0086389A"/>
    <w:rsid w:val="008656C4"/>
    <w:rsid w:val="0087605E"/>
    <w:rsid w:val="008808C0"/>
    <w:rsid w:val="008817C0"/>
    <w:rsid w:val="00881DD4"/>
    <w:rsid w:val="00884712"/>
    <w:rsid w:val="008847DF"/>
    <w:rsid w:val="00887AE1"/>
    <w:rsid w:val="0089169F"/>
    <w:rsid w:val="00893DFD"/>
    <w:rsid w:val="008965C7"/>
    <w:rsid w:val="008968B2"/>
    <w:rsid w:val="008A0122"/>
    <w:rsid w:val="008A47AC"/>
    <w:rsid w:val="008A6436"/>
    <w:rsid w:val="008B1FEE"/>
    <w:rsid w:val="008B6226"/>
    <w:rsid w:val="008C1751"/>
    <w:rsid w:val="008C26A8"/>
    <w:rsid w:val="008C53D8"/>
    <w:rsid w:val="008C6BA7"/>
    <w:rsid w:val="008D0131"/>
    <w:rsid w:val="008D24B4"/>
    <w:rsid w:val="008D2B3F"/>
    <w:rsid w:val="008D397B"/>
    <w:rsid w:val="008D778D"/>
    <w:rsid w:val="008E32A2"/>
    <w:rsid w:val="008E51DD"/>
    <w:rsid w:val="008E5DE1"/>
    <w:rsid w:val="008E65D6"/>
    <w:rsid w:val="008F23CA"/>
    <w:rsid w:val="008F4592"/>
    <w:rsid w:val="008F74E6"/>
    <w:rsid w:val="00903319"/>
    <w:rsid w:val="00903C32"/>
    <w:rsid w:val="009059CA"/>
    <w:rsid w:val="00905A28"/>
    <w:rsid w:val="009065E6"/>
    <w:rsid w:val="00907185"/>
    <w:rsid w:val="00910B98"/>
    <w:rsid w:val="009123EE"/>
    <w:rsid w:val="00916B16"/>
    <w:rsid w:val="009173B9"/>
    <w:rsid w:val="00922575"/>
    <w:rsid w:val="00931950"/>
    <w:rsid w:val="0093335D"/>
    <w:rsid w:val="00935910"/>
    <w:rsid w:val="0093613E"/>
    <w:rsid w:val="00943026"/>
    <w:rsid w:val="009435F4"/>
    <w:rsid w:val="0094494C"/>
    <w:rsid w:val="0095277A"/>
    <w:rsid w:val="009527D5"/>
    <w:rsid w:val="00954C65"/>
    <w:rsid w:val="00955F53"/>
    <w:rsid w:val="00956854"/>
    <w:rsid w:val="00956DC6"/>
    <w:rsid w:val="00961351"/>
    <w:rsid w:val="00962649"/>
    <w:rsid w:val="00963537"/>
    <w:rsid w:val="0096361C"/>
    <w:rsid w:val="00966B81"/>
    <w:rsid w:val="00966B8A"/>
    <w:rsid w:val="009701E4"/>
    <w:rsid w:val="00970E1B"/>
    <w:rsid w:val="00970E9B"/>
    <w:rsid w:val="0097226B"/>
    <w:rsid w:val="0098132B"/>
    <w:rsid w:val="00982833"/>
    <w:rsid w:val="00986866"/>
    <w:rsid w:val="00992323"/>
    <w:rsid w:val="009A37CE"/>
    <w:rsid w:val="009A451F"/>
    <w:rsid w:val="009A5E0C"/>
    <w:rsid w:val="009A61F5"/>
    <w:rsid w:val="009B4A98"/>
    <w:rsid w:val="009B51E3"/>
    <w:rsid w:val="009B6A64"/>
    <w:rsid w:val="009C0D5C"/>
    <w:rsid w:val="009C2E26"/>
    <w:rsid w:val="009C34E5"/>
    <w:rsid w:val="009C741E"/>
    <w:rsid w:val="009C7720"/>
    <w:rsid w:val="009C7777"/>
    <w:rsid w:val="009D0929"/>
    <w:rsid w:val="009D29BC"/>
    <w:rsid w:val="009D6AD2"/>
    <w:rsid w:val="009D77ED"/>
    <w:rsid w:val="009E367E"/>
    <w:rsid w:val="009E3C86"/>
    <w:rsid w:val="009E4D93"/>
    <w:rsid w:val="009E659B"/>
    <w:rsid w:val="009E7B2B"/>
    <w:rsid w:val="009E7D13"/>
    <w:rsid w:val="009F0B38"/>
    <w:rsid w:val="009F24EC"/>
    <w:rsid w:val="009F5D4C"/>
    <w:rsid w:val="009F6C09"/>
    <w:rsid w:val="00A03E62"/>
    <w:rsid w:val="00A050E8"/>
    <w:rsid w:val="00A15221"/>
    <w:rsid w:val="00A20EDE"/>
    <w:rsid w:val="00A232BA"/>
    <w:rsid w:val="00A235F8"/>
    <w:rsid w:val="00A23AFA"/>
    <w:rsid w:val="00A25EA3"/>
    <w:rsid w:val="00A27E91"/>
    <w:rsid w:val="00A31B3E"/>
    <w:rsid w:val="00A32F34"/>
    <w:rsid w:val="00A45E5E"/>
    <w:rsid w:val="00A45F92"/>
    <w:rsid w:val="00A532F3"/>
    <w:rsid w:val="00A550DA"/>
    <w:rsid w:val="00A64208"/>
    <w:rsid w:val="00A64CDA"/>
    <w:rsid w:val="00A6621F"/>
    <w:rsid w:val="00A6697B"/>
    <w:rsid w:val="00A67EE1"/>
    <w:rsid w:val="00A73C64"/>
    <w:rsid w:val="00A74CCA"/>
    <w:rsid w:val="00A80649"/>
    <w:rsid w:val="00A819F1"/>
    <w:rsid w:val="00A833BA"/>
    <w:rsid w:val="00A8489E"/>
    <w:rsid w:val="00A86668"/>
    <w:rsid w:val="00A90FA6"/>
    <w:rsid w:val="00A92434"/>
    <w:rsid w:val="00A92B3A"/>
    <w:rsid w:val="00A94730"/>
    <w:rsid w:val="00AA202C"/>
    <w:rsid w:val="00AA2EB4"/>
    <w:rsid w:val="00AA4A13"/>
    <w:rsid w:val="00AA5A3A"/>
    <w:rsid w:val="00AB02A7"/>
    <w:rsid w:val="00AB0AE1"/>
    <w:rsid w:val="00AB3776"/>
    <w:rsid w:val="00AB4481"/>
    <w:rsid w:val="00AB5D2E"/>
    <w:rsid w:val="00AC29F3"/>
    <w:rsid w:val="00AC3A74"/>
    <w:rsid w:val="00AC6576"/>
    <w:rsid w:val="00AD3233"/>
    <w:rsid w:val="00AD695A"/>
    <w:rsid w:val="00AE1F48"/>
    <w:rsid w:val="00AE5B75"/>
    <w:rsid w:val="00AE7FDA"/>
    <w:rsid w:val="00B1011A"/>
    <w:rsid w:val="00B14C6A"/>
    <w:rsid w:val="00B22646"/>
    <w:rsid w:val="00B231E5"/>
    <w:rsid w:val="00B2331A"/>
    <w:rsid w:val="00B255FF"/>
    <w:rsid w:val="00B26C42"/>
    <w:rsid w:val="00B26CD9"/>
    <w:rsid w:val="00B32CB6"/>
    <w:rsid w:val="00B33684"/>
    <w:rsid w:val="00B33C58"/>
    <w:rsid w:val="00B3502D"/>
    <w:rsid w:val="00B37FC4"/>
    <w:rsid w:val="00B43D5B"/>
    <w:rsid w:val="00B54750"/>
    <w:rsid w:val="00B54F5A"/>
    <w:rsid w:val="00B55291"/>
    <w:rsid w:val="00B56CC9"/>
    <w:rsid w:val="00B57136"/>
    <w:rsid w:val="00B617A8"/>
    <w:rsid w:val="00B61B99"/>
    <w:rsid w:val="00B7249A"/>
    <w:rsid w:val="00B73B45"/>
    <w:rsid w:val="00B76692"/>
    <w:rsid w:val="00B77986"/>
    <w:rsid w:val="00B804B4"/>
    <w:rsid w:val="00B8136A"/>
    <w:rsid w:val="00B840C7"/>
    <w:rsid w:val="00B847AF"/>
    <w:rsid w:val="00B84AB2"/>
    <w:rsid w:val="00B93724"/>
    <w:rsid w:val="00B94A06"/>
    <w:rsid w:val="00B950EB"/>
    <w:rsid w:val="00B968EB"/>
    <w:rsid w:val="00BA03B4"/>
    <w:rsid w:val="00BA0B44"/>
    <w:rsid w:val="00BA1AF0"/>
    <w:rsid w:val="00BA2026"/>
    <w:rsid w:val="00BA3E0A"/>
    <w:rsid w:val="00BA4093"/>
    <w:rsid w:val="00BA5F6F"/>
    <w:rsid w:val="00BA616B"/>
    <w:rsid w:val="00BB08C1"/>
    <w:rsid w:val="00BB0BE4"/>
    <w:rsid w:val="00BB6C64"/>
    <w:rsid w:val="00BC31F2"/>
    <w:rsid w:val="00BC7900"/>
    <w:rsid w:val="00BD0336"/>
    <w:rsid w:val="00BD1DC3"/>
    <w:rsid w:val="00BD3069"/>
    <w:rsid w:val="00BD40B2"/>
    <w:rsid w:val="00BD6F22"/>
    <w:rsid w:val="00BD7DEE"/>
    <w:rsid w:val="00BE1EBE"/>
    <w:rsid w:val="00BE44E7"/>
    <w:rsid w:val="00BE508D"/>
    <w:rsid w:val="00BF6771"/>
    <w:rsid w:val="00C02B87"/>
    <w:rsid w:val="00C04A49"/>
    <w:rsid w:val="00C04B1B"/>
    <w:rsid w:val="00C04D56"/>
    <w:rsid w:val="00C05D4F"/>
    <w:rsid w:val="00C1003A"/>
    <w:rsid w:val="00C10D6D"/>
    <w:rsid w:val="00C11418"/>
    <w:rsid w:val="00C12EED"/>
    <w:rsid w:val="00C2107B"/>
    <w:rsid w:val="00C23CEE"/>
    <w:rsid w:val="00C24CB6"/>
    <w:rsid w:val="00C24DAB"/>
    <w:rsid w:val="00C26811"/>
    <w:rsid w:val="00C3022B"/>
    <w:rsid w:val="00C33111"/>
    <w:rsid w:val="00C35D06"/>
    <w:rsid w:val="00C35FF9"/>
    <w:rsid w:val="00C4086D"/>
    <w:rsid w:val="00C41CF6"/>
    <w:rsid w:val="00C45BD3"/>
    <w:rsid w:val="00C51D90"/>
    <w:rsid w:val="00C53D91"/>
    <w:rsid w:val="00C5562F"/>
    <w:rsid w:val="00C62607"/>
    <w:rsid w:val="00C633D4"/>
    <w:rsid w:val="00C65CCA"/>
    <w:rsid w:val="00C665C7"/>
    <w:rsid w:val="00C67BBD"/>
    <w:rsid w:val="00C70828"/>
    <w:rsid w:val="00C71555"/>
    <w:rsid w:val="00C72AE8"/>
    <w:rsid w:val="00C73653"/>
    <w:rsid w:val="00C73BBB"/>
    <w:rsid w:val="00C73EE7"/>
    <w:rsid w:val="00C74074"/>
    <w:rsid w:val="00C76277"/>
    <w:rsid w:val="00C76278"/>
    <w:rsid w:val="00C7681C"/>
    <w:rsid w:val="00C80F78"/>
    <w:rsid w:val="00C8228D"/>
    <w:rsid w:val="00C826E6"/>
    <w:rsid w:val="00C829D5"/>
    <w:rsid w:val="00C82B19"/>
    <w:rsid w:val="00C845DD"/>
    <w:rsid w:val="00C85BF8"/>
    <w:rsid w:val="00C86533"/>
    <w:rsid w:val="00C87C2B"/>
    <w:rsid w:val="00C90881"/>
    <w:rsid w:val="00C91E84"/>
    <w:rsid w:val="00C94A6D"/>
    <w:rsid w:val="00C9581E"/>
    <w:rsid w:val="00C963B0"/>
    <w:rsid w:val="00C96C8C"/>
    <w:rsid w:val="00C97613"/>
    <w:rsid w:val="00CA1896"/>
    <w:rsid w:val="00CA4713"/>
    <w:rsid w:val="00CA5531"/>
    <w:rsid w:val="00CB0050"/>
    <w:rsid w:val="00CB116B"/>
    <w:rsid w:val="00CB1824"/>
    <w:rsid w:val="00CB27E3"/>
    <w:rsid w:val="00CB3B35"/>
    <w:rsid w:val="00CB5B28"/>
    <w:rsid w:val="00CB5FA4"/>
    <w:rsid w:val="00CB62FB"/>
    <w:rsid w:val="00CC3B55"/>
    <w:rsid w:val="00CC6961"/>
    <w:rsid w:val="00CD0B41"/>
    <w:rsid w:val="00CD0D13"/>
    <w:rsid w:val="00CD7285"/>
    <w:rsid w:val="00CE1FFB"/>
    <w:rsid w:val="00CE383A"/>
    <w:rsid w:val="00CE50C2"/>
    <w:rsid w:val="00CE5A39"/>
    <w:rsid w:val="00CE64EB"/>
    <w:rsid w:val="00CE7071"/>
    <w:rsid w:val="00CE7364"/>
    <w:rsid w:val="00CE7422"/>
    <w:rsid w:val="00CF0D98"/>
    <w:rsid w:val="00CF19FE"/>
    <w:rsid w:val="00CF1B9D"/>
    <w:rsid w:val="00CF5371"/>
    <w:rsid w:val="00CFE43E"/>
    <w:rsid w:val="00D0323A"/>
    <w:rsid w:val="00D044BC"/>
    <w:rsid w:val="00D0491E"/>
    <w:rsid w:val="00D0559F"/>
    <w:rsid w:val="00D05E10"/>
    <w:rsid w:val="00D06470"/>
    <w:rsid w:val="00D06845"/>
    <w:rsid w:val="00D0695D"/>
    <w:rsid w:val="00D077E9"/>
    <w:rsid w:val="00D16982"/>
    <w:rsid w:val="00D178AE"/>
    <w:rsid w:val="00D301D0"/>
    <w:rsid w:val="00D30CFD"/>
    <w:rsid w:val="00D32593"/>
    <w:rsid w:val="00D379BF"/>
    <w:rsid w:val="00D4198E"/>
    <w:rsid w:val="00D42CB7"/>
    <w:rsid w:val="00D43EB8"/>
    <w:rsid w:val="00D44E53"/>
    <w:rsid w:val="00D456FE"/>
    <w:rsid w:val="00D45C65"/>
    <w:rsid w:val="00D5166F"/>
    <w:rsid w:val="00D51BF0"/>
    <w:rsid w:val="00D53BD5"/>
    <w:rsid w:val="00D5413D"/>
    <w:rsid w:val="00D55ECF"/>
    <w:rsid w:val="00D570A9"/>
    <w:rsid w:val="00D57EF3"/>
    <w:rsid w:val="00D63693"/>
    <w:rsid w:val="00D664C6"/>
    <w:rsid w:val="00D66CA9"/>
    <w:rsid w:val="00D67E90"/>
    <w:rsid w:val="00D70D02"/>
    <w:rsid w:val="00D733E3"/>
    <w:rsid w:val="00D73CA0"/>
    <w:rsid w:val="00D75A24"/>
    <w:rsid w:val="00D770C7"/>
    <w:rsid w:val="00D81811"/>
    <w:rsid w:val="00D8238A"/>
    <w:rsid w:val="00D83FC1"/>
    <w:rsid w:val="00D85C6C"/>
    <w:rsid w:val="00D86945"/>
    <w:rsid w:val="00D90290"/>
    <w:rsid w:val="00D9425F"/>
    <w:rsid w:val="00D942EF"/>
    <w:rsid w:val="00D96B5C"/>
    <w:rsid w:val="00D97D84"/>
    <w:rsid w:val="00DA1D49"/>
    <w:rsid w:val="00DA2119"/>
    <w:rsid w:val="00DA4825"/>
    <w:rsid w:val="00DA4A7C"/>
    <w:rsid w:val="00DA4D0A"/>
    <w:rsid w:val="00DA7203"/>
    <w:rsid w:val="00DA74E6"/>
    <w:rsid w:val="00DA79CF"/>
    <w:rsid w:val="00DA7C08"/>
    <w:rsid w:val="00DB0379"/>
    <w:rsid w:val="00DB31C8"/>
    <w:rsid w:val="00DB5B0E"/>
    <w:rsid w:val="00DB5E37"/>
    <w:rsid w:val="00DB63D8"/>
    <w:rsid w:val="00DB67DE"/>
    <w:rsid w:val="00DB75F4"/>
    <w:rsid w:val="00DC2E6A"/>
    <w:rsid w:val="00DC34B1"/>
    <w:rsid w:val="00DD152F"/>
    <w:rsid w:val="00DD24B7"/>
    <w:rsid w:val="00DD2E93"/>
    <w:rsid w:val="00DE213F"/>
    <w:rsid w:val="00DE4E48"/>
    <w:rsid w:val="00DE7E61"/>
    <w:rsid w:val="00DF027C"/>
    <w:rsid w:val="00DF0C91"/>
    <w:rsid w:val="00DF5DCF"/>
    <w:rsid w:val="00DF6A03"/>
    <w:rsid w:val="00DF7EC0"/>
    <w:rsid w:val="00E00A32"/>
    <w:rsid w:val="00E012D8"/>
    <w:rsid w:val="00E0155A"/>
    <w:rsid w:val="00E076D4"/>
    <w:rsid w:val="00E07CCC"/>
    <w:rsid w:val="00E22ACD"/>
    <w:rsid w:val="00E31BE9"/>
    <w:rsid w:val="00E3311E"/>
    <w:rsid w:val="00E33603"/>
    <w:rsid w:val="00E37566"/>
    <w:rsid w:val="00E44BA1"/>
    <w:rsid w:val="00E44CF8"/>
    <w:rsid w:val="00E454D0"/>
    <w:rsid w:val="00E4786C"/>
    <w:rsid w:val="00E5073C"/>
    <w:rsid w:val="00E54542"/>
    <w:rsid w:val="00E5552A"/>
    <w:rsid w:val="00E55DC1"/>
    <w:rsid w:val="00E61708"/>
    <w:rsid w:val="00E620B0"/>
    <w:rsid w:val="00E62F4A"/>
    <w:rsid w:val="00E7485D"/>
    <w:rsid w:val="00E760DB"/>
    <w:rsid w:val="00E7616A"/>
    <w:rsid w:val="00E80FD9"/>
    <w:rsid w:val="00E81B40"/>
    <w:rsid w:val="00E838C3"/>
    <w:rsid w:val="00E83D5E"/>
    <w:rsid w:val="00E87EBB"/>
    <w:rsid w:val="00E90279"/>
    <w:rsid w:val="00E960EA"/>
    <w:rsid w:val="00E961A1"/>
    <w:rsid w:val="00E962B2"/>
    <w:rsid w:val="00E96ACD"/>
    <w:rsid w:val="00EA7DB6"/>
    <w:rsid w:val="00EB0FD7"/>
    <w:rsid w:val="00EC08F3"/>
    <w:rsid w:val="00EC2242"/>
    <w:rsid w:val="00EC227B"/>
    <w:rsid w:val="00EC356F"/>
    <w:rsid w:val="00ED2E63"/>
    <w:rsid w:val="00ED570C"/>
    <w:rsid w:val="00EE5F1D"/>
    <w:rsid w:val="00EE6709"/>
    <w:rsid w:val="00EE6AA1"/>
    <w:rsid w:val="00EF07FE"/>
    <w:rsid w:val="00EF183C"/>
    <w:rsid w:val="00EF555B"/>
    <w:rsid w:val="00EF5FBB"/>
    <w:rsid w:val="00F027BB"/>
    <w:rsid w:val="00F049B0"/>
    <w:rsid w:val="00F06F3E"/>
    <w:rsid w:val="00F07271"/>
    <w:rsid w:val="00F11DCF"/>
    <w:rsid w:val="00F12E5C"/>
    <w:rsid w:val="00F13700"/>
    <w:rsid w:val="00F14695"/>
    <w:rsid w:val="00F158E7"/>
    <w:rsid w:val="00F162EA"/>
    <w:rsid w:val="00F22D71"/>
    <w:rsid w:val="00F35FD8"/>
    <w:rsid w:val="00F36F81"/>
    <w:rsid w:val="00F37819"/>
    <w:rsid w:val="00F417C1"/>
    <w:rsid w:val="00F43BFA"/>
    <w:rsid w:val="00F44B07"/>
    <w:rsid w:val="00F52D27"/>
    <w:rsid w:val="00F5328B"/>
    <w:rsid w:val="00F53B7A"/>
    <w:rsid w:val="00F547EF"/>
    <w:rsid w:val="00F55023"/>
    <w:rsid w:val="00F55091"/>
    <w:rsid w:val="00F56525"/>
    <w:rsid w:val="00F60B45"/>
    <w:rsid w:val="00F61954"/>
    <w:rsid w:val="00F62399"/>
    <w:rsid w:val="00F64DC9"/>
    <w:rsid w:val="00F72524"/>
    <w:rsid w:val="00F77764"/>
    <w:rsid w:val="00F77BD7"/>
    <w:rsid w:val="00F83056"/>
    <w:rsid w:val="00F83213"/>
    <w:rsid w:val="00F833A5"/>
    <w:rsid w:val="00F83527"/>
    <w:rsid w:val="00F918CC"/>
    <w:rsid w:val="00F9606D"/>
    <w:rsid w:val="00F969F0"/>
    <w:rsid w:val="00FA1880"/>
    <w:rsid w:val="00FA1890"/>
    <w:rsid w:val="00FA4526"/>
    <w:rsid w:val="00FA4FAF"/>
    <w:rsid w:val="00FB0CEA"/>
    <w:rsid w:val="00FB10AC"/>
    <w:rsid w:val="00FB2B36"/>
    <w:rsid w:val="00FB7B83"/>
    <w:rsid w:val="00FB7ECB"/>
    <w:rsid w:val="00FC064F"/>
    <w:rsid w:val="00FC115E"/>
    <w:rsid w:val="00FC481F"/>
    <w:rsid w:val="00FC5165"/>
    <w:rsid w:val="00FC56E1"/>
    <w:rsid w:val="00FC6A25"/>
    <w:rsid w:val="00FD067A"/>
    <w:rsid w:val="00FD0F78"/>
    <w:rsid w:val="00FD1056"/>
    <w:rsid w:val="00FD1BD1"/>
    <w:rsid w:val="00FD22D9"/>
    <w:rsid w:val="00FD444B"/>
    <w:rsid w:val="00FD583F"/>
    <w:rsid w:val="00FD7488"/>
    <w:rsid w:val="00FE1D25"/>
    <w:rsid w:val="00FE20D0"/>
    <w:rsid w:val="00FE57B7"/>
    <w:rsid w:val="00FE67AE"/>
    <w:rsid w:val="00FE7A97"/>
    <w:rsid w:val="00FF07C2"/>
    <w:rsid w:val="00FF0E4D"/>
    <w:rsid w:val="00FF16B4"/>
    <w:rsid w:val="00FF53CE"/>
    <w:rsid w:val="00FF65A2"/>
    <w:rsid w:val="01A7B3F7"/>
    <w:rsid w:val="029E9E18"/>
    <w:rsid w:val="031E711F"/>
    <w:rsid w:val="034E0C2C"/>
    <w:rsid w:val="05378A50"/>
    <w:rsid w:val="07555B09"/>
    <w:rsid w:val="0797EDB9"/>
    <w:rsid w:val="08EC5838"/>
    <w:rsid w:val="09263A73"/>
    <w:rsid w:val="098CF62F"/>
    <w:rsid w:val="09E3BF6D"/>
    <w:rsid w:val="0A7995E5"/>
    <w:rsid w:val="0A7D5CE1"/>
    <w:rsid w:val="0AF58983"/>
    <w:rsid w:val="0B5757A9"/>
    <w:rsid w:val="0BEDBB01"/>
    <w:rsid w:val="0CFBAD08"/>
    <w:rsid w:val="0D33599C"/>
    <w:rsid w:val="0D8B83A0"/>
    <w:rsid w:val="0DC137F6"/>
    <w:rsid w:val="0DF06C1A"/>
    <w:rsid w:val="0E60323F"/>
    <w:rsid w:val="0EA812F3"/>
    <w:rsid w:val="0F10F9BE"/>
    <w:rsid w:val="0F85CA1F"/>
    <w:rsid w:val="105EE749"/>
    <w:rsid w:val="1076E2F8"/>
    <w:rsid w:val="10EA0659"/>
    <w:rsid w:val="119E092D"/>
    <w:rsid w:val="11E8DD05"/>
    <w:rsid w:val="120B241B"/>
    <w:rsid w:val="15319160"/>
    <w:rsid w:val="16206B63"/>
    <w:rsid w:val="16925096"/>
    <w:rsid w:val="16B2CE06"/>
    <w:rsid w:val="16FA2613"/>
    <w:rsid w:val="197911CF"/>
    <w:rsid w:val="1995DB31"/>
    <w:rsid w:val="1A7525F4"/>
    <w:rsid w:val="1A934584"/>
    <w:rsid w:val="1B90BB6A"/>
    <w:rsid w:val="1BB2BC97"/>
    <w:rsid w:val="1BD8B249"/>
    <w:rsid w:val="1DE0E775"/>
    <w:rsid w:val="1E0DAFE4"/>
    <w:rsid w:val="1FA313F1"/>
    <w:rsid w:val="21E1AA8D"/>
    <w:rsid w:val="23BC5652"/>
    <w:rsid w:val="268657C6"/>
    <w:rsid w:val="26DFD5B6"/>
    <w:rsid w:val="26F92118"/>
    <w:rsid w:val="285FA1CA"/>
    <w:rsid w:val="28A46F39"/>
    <w:rsid w:val="28C548FA"/>
    <w:rsid w:val="29038870"/>
    <w:rsid w:val="29DE9AF4"/>
    <w:rsid w:val="2A20FDF4"/>
    <w:rsid w:val="2AB3BC0F"/>
    <w:rsid w:val="2B09B3A9"/>
    <w:rsid w:val="2DDBAD3B"/>
    <w:rsid w:val="2DF17B99"/>
    <w:rsid w:val="2E892463"/>
    <w:rsid w:val="2EBD3938"/>
    <w:rsid w:val="2F18A8EB"/>
    <w:rsid w:val="2F4758EC"/>
    <w:rsid w:val="2FE1BFAE"/>
    <w:rsid w:val="3018D807"/>
    <w:rsid w:val="309516E3"/>
    <w:rsid w:val="30DE3BB7"/>
    <w:rsid w:val="312F754F"/>
    <w:rsid w:val="330C1952"/>
    <w:rsid w:val="336A389E"/>
    <w:rsid w:val="340BBA47"/>
    <w:rsid w:val="3436417C"/>
    <w:rsid w:val="347CB299"/>
    <w:rsid w:val="3482D67A"/>
    <w:rsid w:val="3526866F"/>
    <w:rsid w:val="3552D6D7"/>
    <w:rsid w:val="3890E62F"/>
    <w:rsid w:val="3B6EF8EA"/>
    <w:rsid w:val="3B82F88A"/>
    <w:rsid w:val="3C63ED0F"/>
    <w:rsid w:val="3CE9DEDE"/>
    <w:rsid w:val="3DC4D141"/>
    <w:rsid w:val="3E44158D"/>
    <w:rsid w:val="3FB8D97B"/>
    <w:rsid w:val="3FFA439A"/>
    <w:rsid w:val="4038DE58"/>
    <w:rsid w:val="41C22AAA"/>
    <w:rsid w:val="445DCC73"/>
    <w:rsid w:val="447FD524"/>
    <w:rsid w:val="4610B1B0"/>
    <w:rsid w:val="470AA220"/>
    <w:rsid w:val="47B1E640"/>
    <w:rsid w:val="4A3FE5FD"/>
    <w:rsid w:val="4AFEC63E"/>
    <w:rsid w:val="4C279DB9"/>
    <w:rsid w:val="4C5E9A3B"/>
    <w:rsid w:val="4D886BC0"/>
    <w:rsid w:val="4DBA1536"/>
    <w:rsid w:val="4FEC24EF"/>
    <w:rsid w:val="50E6E2E6"/>
    <w:rsid w:val="5100070A"/>
    <w:rsid w:val="528E4598"/>
    <w:rsid w:val="52D9DDEE"/>
    <w:rsid w:val="53083C36"/>
    <w:rsid w:val="55381648"/>
    <w:rsid w:val="55A96F08"/>
    <w:rsid w:val="55E18994"/>
    <w:rsid w:val="56410F26"/>
    <w:rsid w:val="57193031"/>
    <w:rsid w:val="57250E33"/>
    <w:rsid w:val="57381A0A"/>
    <w:rsid w:val="5868F5E9"/>
    <w:rsid w:val="5898C5F9"/>
    <w:rsid w:val="591BBA0C"/>
    <w:rsid w:val="598C257E"/>
    <w:rsid w:val="59ABD14A"/>
    <w:rsid w:val="5AC78BBC"/>
    <w:rsid w:val="5D90076E"/>
    <w:rsid w:val="5DA57125"/>
    <w:rsid w:val="5E882B17"/>
    <w:rsid w:val="5F86FA3C"/>
    <w:rsid w:val="5FEEDE9A"/>
    <w:rsid w:val="60F86FEB"/>
    <w:rsid w:val="60F8E363"/>
    <w:rsid w:val="6225A4DF"/>
    <w:rsid w:val="6527373C"/>
    <w:rsid w:val="65F8DE90"/>
    <w:rsid w:val="65FFFA73"/>
    <w:rsid w:val="66812D44"/>
    <w:rsid w:val="67392056"/>
    <w:rsid w:val="67C0FF72"/>
    <w:rsid w:val="6800B9AD"/>
    <w:rsid w:val="68162027"/>
    <w:rsid w:val="68F701BE"/>
    <w:rsid w:val="69102920"/>
    <w:rsid w:val="6A4A9002"/>
    <w:rsid w:val="6B460DAA"/>
    <w:rsid w:val="6C4CC210"/>
    <w:rsid w:val="6D8EFC14"/>
    <w:rsid w:val="6DC9B330"/>
    <w:rsid w:val="6DE5F4E6"/>
    <w:rsid w:val="6F5087A5"/>
    <w:rsid w:val="7124F890"/>
    <w:rsid w:val="722D1D88"/>
    <w:rsid w:val="72D98CA7"/>
    <w:rsid w:val="74C79D57"/>
    <w:rsid w:val="75447E43"/>
    <w:rsid w:val="7629FABC"/>
    <w:rsid w:val="77938843"/>
    <w:rsid w:val="77BD1449"/>
    <w:rsid w:val="783DB3DB"/>
    <w:rsid w:val="79E9858B"/>
    <w:rsid w:val="7A61D3EB"/>
    <w:rsid w:val="7A83023C"/>
    <w:rsid w:val="7ADA48AA"/>
    <w:rsid w:val="7AE8CC71"/>
    <w:rsid w:val="7B33EA7E"/>
    <w:rsid w:val="7E23AA8C"/>
    <w:rsid w:val="7E971C69"/>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EDB3E"/>
  <w15:docId w15:val="{DB3CB3EC-A0FA-4711-B2A5-7DED219D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650"/>
    <w:pPr>
      <w:spacing w:after="0"/>
    </w:pPr>
    <w:rPr>
      <w:rFonts w:eastAsiaTheme="minorEastAsia"/>
      <w:b/>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val="0"/>
      <w:sz w:val="36"/>
      <w:szCs w:val="26"/>
    </w:rPr>
  </w:style>
  <w:style w:type="paragraph" w:styleId="Kop3">
    <w:name w:val="heading 3"/>
    <w:basedOn w:val="Standaard"/>
    <w:next w:val="Standaard"/>
    <w:link w:val="Kop3Char"/>
    <w:uiPriority w:val="5"/>
    <w:unhideWhenUsed/>
    <w:qFormat/>
    <w:rsid w:val="00F83213"/>
    <w:pPr>
      <w:keepNext/>
      <w:keepLines/>
      <w:spacing w:before="40"/>
      <w:outlineLvl w:val="2"/>
    </w:pPr>
    <w:rPr>
      <w:rFonts w:asciiTheme="majorHAnsi" w:eastAsiaTheme="majorEastAsia" w:hAnsiTheme="majorHAnsi" w:cstheme="majorBidi"/>
      <w:color w:val="012639" w:themeColor="accent1" w:themeShade="7F"/>
      <w:szCs w:val="24"/>
    </w:rPr>
  </w:style>
  <w:style w:type="paragraph" w:styleId="Kop4">
    <w:name w:val="heading 4"/>
    <w:basedOn w:val="Standaard"/>
    <w:next w:val="Standaard"/>
    <w:link w:val="Kop4Char"/>
    <w:uiPriority w:val="1"/>
    <w:unhideWhenUsed/>
    <w:qFormat/>
    <w:rsid w:val="00F83213"/>
    <w:pPr>
      <w:keepNext/>
      <w:keepLines/>
      <w:spacing w:before="40"/>
      <w:outlineLvl w:val="3"/>
    </w:pPr>
    <w:rPr>
      <w:rFonts w:asciiTheme="majorHAnsi" w:eastAsiaTheme="majorEastAsia" w:hAnsiTheme="majorHAnsi" w:cstheme="majorBidi"/>
      <w:i/>
      <w:iCs/>
      <w:color w:val="013A57"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val="0"/>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val="0"/>
    </w:rPr>
  </w:style>
  <w:style w:type="paragraph" w:customStyle="1" w:styleId="Tekstmetnadruk">
    <w:name w:val="Tekst met nadruk"/>
    <w:basedOn w:val="Standaard"/>
    <w:link w:val="Tekensvoortekstmetnadruk"/>
    <w:qFormat/>
    <w:rsid w:val="00DF027C"/>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DF027C"/>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val="0"/>
      <w:color w:val="013A57" w:themeColor="accent1" w:themeShade="BF"/>
      <w:kern w:val="0"/>
      <w:sz w:val="32"/>
      <w:lang w:val="en-GB" w:eastAsia="en-GB"/>
    </w:rPr>
  </w:style>
  <w:style w:type="paragraph" w:styleId="Inhopg1">
    <w:name w:val="toc 1"/>
    <w:basedOn w:val="Standaard"/>
    <w:next w:val="Standaard"/>
    <w:autoRedefine/>
    <w:uiPriority w:val="39"/>
    <w:unhideWhenUsed/>
    <w:rsid w:val="00324B09"/>
    <w:pPr>
      <w:tabs>
        <w:tab w:val="right" w:leader="dot" w:pos="10024"/>
      </w:tabs>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character" w:styleId="Verwijzingopmerking">
    <w:name w:val="annotation reference"/>
    <w:basedOn w:val="Standaardalinea-lettertype"/>
    <w:uiPriority w:val="99"/>
    <w:semiHidden/>
    <w:unhideWhenUsed/>
    <w:rsid w:val="005876ED"/>
    <w:rPr>
      <w:sz w:val="16"/>
      <w:szCs w:val="16"/>
    </w:rPr>
  </w:style>
  <w:style w:type="paragraph" w:styleId="Tekstopmerking">
    <w:name w:val="annotation text"/>
    <w:basedOn w:val="Standaard"/>
    <w:link w:val="TekstopmerkingChar"/>
    <w:uiPriority w:val="99"/>
    <w:semiHidden/>
    <w:unhideWhenUsed/>
    <w:rsid w:val="005876E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876ED"/>
    <w:rPr>
      <w:rFonts w:eastAsiaTheme="minorEastAsia"/>
      <w:b/>
      <w:color w:val="082A75" w:themeColor="text2"/>
      <w:sz w:val="20"/>
      <w:szCs w:val="20"/>
    </w:rPr>
  </w:style>
  <w:style w:type="paragraph" w:styleId="Onderwerpvanopmerking">
    <w:name w:val="annotation subject"/>
    <w:basedOn w:val="Tekstopmerking"/>
    <w:next w:val="Tekstopmerking"/>
    <w:link w:val="OnderwerpvanopmerkingChar"/>
    <w:uiPriority w:val="99"/>
    <w:semiHidden/>
    <w:unhideWhenUsed/>
    <w:rsid w:val="005876ED"/>
    <w:rPr>
      <w:bCs/>
    </w:rPr>
  </w:style>
  <w:style w:type="character" w:customStyle="1" w:styleId="OnderwerpvanopmerkingChar">
    <w:name w:val="Onderwerp van opmerking Char"/>
    <w:basedOn w:val="TekstopmerkingChar"/>
    <w:link w:val="Onderwerpvanopmerking"/>
    <w:uiPriority w:val="99"/>
    <w:semiHidden/>
    <w:rsid w:val="005876ED"/>
    <w:rPr>
      <w:rFonts w:eastAsiaTheme="minorEastAsia"/>
      <w:b/>
      <w:bCs/>
      <w:color w:val="082A75" w:themeColor="text2"/>
      <w:sz w:val="20"/>
      <w:szCs w:val="20"/>
    </w:rPr>
  </w:style>
  <w:style w:type="character" w:styleId="Onopgelostemelding">
    <w:name w:val="Unresolved Mention"/>
    <w:basedOn w:val="Standaardalinea-lettertype"/>
    <w:uiPriority w:val="99"/>
    <w:semiHidden/>
    <w:unhideWhenUsed/>
    <w:rsid w:val="009A61F5"/>
    <w:rPr>
      <w:color w:val="605E5C"/>
      <w:shd w:val="clear" w:color="auto" w:fill="E1DFDD"/>
    </w:rPr>
  </w:style>
  <w:style w:type="character" w:customStyle="1" w:styleId="Kop3Char">
    <w:name w:val="Kop 3 Char"/>
    <w:basedOn w:val="Standaardalinea-lettertype"/>
    <w:link w:val="Kop3"/>
    <w:uiPriority w:val="5"/>
    <w:rsid w:val="00F83213"/>
    <w:rPr>
      <w:rFonts w:asciiTheme="majorHAnsi" w:eastAsiaTheme="majorEastAsia" w:hAnsiTheme="majorHAnsi" w:cstheme="majorBidi"/>
      <w:b/>
      <w:color w:val="012639" w:themeColor="accent1" w:themeShade="7F"/>
      <w:sz w:val="28"/>
    </w:rPr>
  </w:style>
  <w:style w:type="paragraph" w:styleId="Inhopg2">
    <w:name w:val="toc 2"/>
    <w:basedOn w:val="Standaard"/>
    <w:next w:val="Standaard"/>
    <w:autoRedefine/>
    <w:uiPriority w:val="39"/>
    <w:unhideWhenUsed/>
    <w:rsid w:val="00893DFD"/>
    <w:pPr>
      <w:spacing w:after="100"/>
      <w:ind w:left="280"/>
    </w:pPr>
  </w:style>
  <w:style w:type="paragraph" w:styleId="Bibliografie">
    <w:name w:val="Bibliography"/>
    <w:basedOn w:val="Standaard"/>
    <w:next w:val="Standaard"/>
    <w:uiPriority w:val="37"/>
    <w:unhideWhenUsed/>
    <w:rsid w:val="009F6C09"/>
  </w:style>
  <w:style w:type="character" w:customStyle="1" w:styleId="Kop4Char">
    <w:name w:val="Kop 4 Char"/>
    <w:basedOn w:val="Standaardalinea-lettertype"/>
    <w:link w:val="Kop4"/>
    <w:uiPriority w:val="1"/>
    <w:rsid w:val="00F83213"/>
    <w:rPr>
      <w:rFonts w:asciiTheme="majorHAnsi" w:eastAsiaTheme="majorEastAsia" w:hAnsiTheme="majorHAnsi" w:cstheme="majorBidi"/>
      <w:b/>
      <w:i/>
      <w:iCs/>
      <w:color w:val="013A57" w:themeColor="accent1" w:themeShade="BF"/>
      <w:szCs w:val="22"/>
    </w:rPr>
  </w:style>
  <w:style w:type="paragraph" w:styleId="Lijstalinea">
    <w:name w:val="List Paragraph"/>
    <w:basedOn w:val="Standaard"/>
    <w:uiPriority w:val="34"/>
    <w:unhideWhenUsed/>
    <w:qFormat/>
    <w:rsid w:val="00533B6A"/>
    <w:pPr>
      <w:ind w:left="720"/>
      <w:contextualSpacing/>
    </w:pPr>
  </w:style>
  <w:style w:type="paragraph" w:styleId="HTML-voorafopgemaakt">
    <w:name w:val="HTML Preformatted"/>
    <w:basedOn w:val="Standaard"/>
    <w:link w:val="HTML-voorafopgemaaktChar"/>
    <w:uiPriority w:val="99"/>
    <w:semiHidden/>
    <w:unhideWhenUsed/>
    <w:rsid w:val="005F2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5F2793"/>
    <w:rPr>
      <w:rFonts w:ascii="Courier New" w:eastAsia="Times New Roman" w:hAnsi="Courier New" w:cs="Courier New"/>
      <w:sz w:val="20"/>
      <w:szCs w:val="20"/>
      <w:lang w:val="en-GB" w:eastAsia="en-GB"/>
    </w:rPr>
  </w:style>
  <w:style w:type="paragraph" w:styleId="Inhopg3">
    <w:name w:val="toc 3"/>
    <w:basedOn w:val="Standaard"/>
    <w:next w:val="Standaard"/>
    <w:autoRedefine/>
    <w:uiPriority w:val="39"/>
    <w:unhideWhenUsed/>
    <w:rsid w:val="00C633D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6">
      <w:bodyDiv w:val="1"/>
      <w:marLeft w:val="0"/>
      <w:marRight w:val="0"/>
      <w:marTop w:val="0"/>
      <w:marBottom w:val="0"/>
      <w:divBdr>
        <w:top w:val="none" w:sz="0" w:space="0" w:color="auto"/>
        <w:left w:val="none" w:sz="0" w:space="0" w:color="auto"/>
        <w:bottom w:val="none" w:sz="0" w:space="0" w:color="auto"/>
        <w:right w:val="none" w:sz="0" w:space="0" w:color="auto"/>
      </w:divBdr>
    </w:div>
    <w:div w:id="3165449">
      <w:bodyDiv w:val="1"/>
      <w:marLeft w:val="0"/>
      <w:marRight w:val="0"/>
      <w:marTop w:val="0"/>
      <w:marBottom w:val="0"/>
      <w:divBdr>
        <w:top w:val="none" w:sz="0" w:space="0" w:color="auto"/>
        <w:left w:val="none" w:sz="0" w:space="0" w:color="auto"/>
        <w:bottom w:val="none" w:sz="0" w:space="0" w:color="auto"/>
        <w:right w:val="none" w:sz="0" w:space="0" w:color="auto"/>
      </w:divBdr>
      <w:divsChild>
        <w:div w:id="18972258">
          <w:marLeft w:val="0"/>
          <w:marRight w:val="0"/>
          <w:marTop w:val="90"/>
          <w:marBottom w:val="90"/>
          <w:divBdr>
            <w:top w:val="none" w:sz="0" w:space="0" w:color="auto"/>
            <w:left w:val="none" w:sz="0" w:space="0" w:color="auto"/>
            <w:bottom w:val="none" w:sz="0" w:space="0" w:color="auto"/>
            <w:right w:val="none" w:sz="0" w:space="0" w:color="auto"/>
          </w:divBdr>
        </w:div>
      </w:divsChild>
    </w:div>
    <w:div w:id="9262380">
      <w:bodyDiv w:val="1"/>
      <w:marLeft w:val="0"/>
      <w:marRight w:val="0"/>
      <w:marTop w:val="0"/>
      <w:marBottom w:val="0"/>
      <w:divBdr>
        <w:top w:val="none" w:sz="0" w:space="0" w:color="auto"/>
        <w:left w:val="none" w:sz="0" w:space="0" w:color="auto"/>
        <w:bottom w:val="none" w:sz="0" w:space="0" w:color="auto"/>
        <w:right w:val="none" w:sz="0" w:space="0" w:color="auto"/>
      </w:divBdr>
    </w:div>
    <w:div w:id="66273009">
      <w:bodyDiv w:val="1"/>
      <w:marLeft w:val="0"/>
      <w:marRight w:val="0"/>
      <w:marTop w:val="0"/>
      <w:marBottom w:val="0"/>
      <w:divBdr>
        <w:top w:val="none" w:sz="0" w:space="0" w:color="auto"/>
        <w:left w:val="none" w:sz="0" w:space="0" w:color="auto"/>
        <w:bottom w:val="none" w:sz="0" w:space="0" w:color="auto"/>
        <w:right w:val="none" w:sz="0" w:space="0" w:color="auto"/>
      </w:divBdr>
    </w:div>
    <w:div w:id="206383340">
      <w:bodyDiv w:val="1"/>
      <w:marLeft w:val="0"/>
      <w:marRight w:val="0"/>
      <w:marTop w:val="0"/>
      <w:marBottom w:val="0"/>
      <w:divBdr>
        <w:top w:val="none" w:sz="0" w:space="0" w:color="auto"/>
        <w:left w:val="none" w:sz="0" w:space="0" w:color="auto"/>
        <w:bottom w:val="none" w:sz="0" w:space="0" w:color="auto"/>
        <w:right w:val="none" w:sz="0" w:space="0" w:color="auto"/>
      </w:divBdr>
    </w:div>
    <w:div w:id="309408808">
      <w:bodyDiv w:val="1"/>
      <w:marLeft w:val="0"/>
      <w:marRight w:val="0"/>
      <w:marTop w:val="0"/>
      <w:marBottom w:val="0"/>
      <w:divBdr>
        <w:top w:val="none" w:sz="0" w:space="0" w:color="auto"/>
        <w:left w:val="none" w:sz="0" w:space="0" w:color="auto"/>
        <w:bottom w:val="none" w:sz="0" w:space="0" w:color="auto"/>
        <w:right w:val="none" w:sz="0" w:space="0" w:color="auto"/>
      </w:divBdr>
    </w:div>
    <w:div w:id="319894684">
      <w:bodyDiv w:val="1"/>
      <w:marLeft w:val="0"/>
      <w:marRight w:val="0"/>
      <w:marTop w:val="0"/>
      <w:marBottom w:val="0"/>
      <w:divBdr>
        <w:top w:val="none" w:sz="0" w:space="0" w:color="auto"/>
        <w:left w:val="none" w:sz="0" w:space="0" w:color="auto"/>
        <w:bottom w:val="none" w:sz="0" w:space="0" w:color="auto"/>
        <w:right w:val="none" w:sz="0" w:space="0" w:color="auto"/>
      </w:divBdr>
    </w:div>
    <w:div w:id="365302009">
      <w:bodyDiv w:val="1"/>
      <w:marLeft w:val="0"/>
      <w:marRight w:val="0"/>
      <w:marTop w:val="0"/>
      <w:marBottom w:val="0"/>
      <w:divBdr>
        <w:top w:val="none" w:sz="0" w:space="0" w:color="auto"/>
        <w:left w:val="none" w:sz="0" w:space="0" w:color="auto"/>
        <w:bottom w:val="none" w:sz="0" w:space="0" w:color="auto"/>
        <w:right w:val="none" w:sz="0" w:space="0" w:color="auto"/>
      </w:divBdr>
    </w:div>
    <w:div w:id="377095809">
      <w:bodyDiv w:val="1"/>
      <w:marLeft w:val="0"/>
      <w:marRight w:val="0"/>
      <w:marTop w:val="0"/>
      <w:marBottom w:val="0"/>
      <w:divBdr>
        <w:top w:val="none" w:sz="0" w:space="0" w:color="auto"/>
        <w:left w:val="none" w:sz="0" w:space="0" w:color="auto"/>
        <w:bottom w:val="none" w:sz="0" w:space="0" w:color="auto"/>
        <w:right w:val="none" w:sz="0" w:space="0" w:color="auto"/>
      </w:divBdr>
    </w:div>
    <w:div w:id="422576531">
      <w:bodyDiv w:val="1"/>
      <w:marLeft w:val="0"/>
      <w:marRight w:val="0"/>
      <w:marTop w:val="0"/>
      <w:marBottom w:val="0"/>
      <w:divBdr>
        <w:top w:val="none" w:sz="0" w:space="0" w:color="auto"/>
        <w:left w:val="none" w:sz="0" w:space="0" w:color="auto"/>
        <w:bottom w:val="none" w:sz="0" w:space="0" w:color="auto"/>
        <w:right w:val="none" w:sz="0" w:space="0" w:color="auto"/>
      </w:divBdr>
    </w:div>
    <w:div w:id="456723109">
      <w:bodyDiv w:val="1"/>
      <w:marLeft w:val="0"/>
      <w:marRight w:val="0"/>
      <w:marTop w:val="0"/>
      <w:marBottom w:val="0"/>
      <w:divBdr>
        <w:top w:val="none" w:sz="0" w:space="0" w:color="auto"/>
        <w:left w:val="none" w:sz="0" w:space="0" w:color="auto"/>
        <w:bottom w:val="none" w:sz="0" w:space="0" w:color="auto"/>
        <w:right w:val="none" w:sz="0" w:space="0" w:color="auto"/>
      </w:divBdr>
    </w:div>
    <w:div w:id="475727414">
      <w:bodyDiv w:val="1"/>
      <w:marLeft w:val="0"/>
      <w:marRight w:val="0"/>
      <w:marTop w:val="0"/>
      <w:marBottom w:val="0"/>
      <w:divBdr>
        <w:top w:val="none" w:sz="0" w:space="0" w:color="auto"/>
        <w:left w:val="none" w:sz="0" w:space="0" w:color="auto"/>
        <w:bottom w:val="none" w:sz="0" w:space="0" w:color="auto"/>
        <w:right w:val="none" w:sz="0" w:space="0" w:color="auto"/>
      </w:divBdr>
    </w:div>
    <w:div w:id="615714750">
      <w:bodyDiv w:val="1"/>
      <w:marLeft w:val="0"/>
      <w:marRight w:val="0"/>
      <w:marTop w:val="0"/>
      <w:marBottom w:val="0"/>
      <w:divBdr>
        <w:top w:val="none" w:sz="0" w:space="0" w:color="auto"/>
        <w:left w:val="none" w:sz="0" w:space="0" w:color="auto"/>
        <w:bottom w:val="none" w:sz="0" w:space="0" w:color="auto"/>
        <w:right w:val="none" w:sz="0" w:space="0" w:color="auto"/>
      </w:divBdr>
    </w:div>
    <w:div w:id="645664394">
      <w:bodyDiv w:val="1"/>
      <w:marLeft w:val="0"/>
      <w:marRight w:val="0"/>
      <w:marTop w:val="0"/>
      <w:marBottom w:val="0"/>
      <w:divBdr>
        <w:top w:val="none" w:sz="0" w:space="0" w:color="auto"/>
        <w:left w:val="none" w:sz="0" w:space="0" w:color="auto"/>
        <w:bottom w:val="none" w:sz="0" w:space="0" w:color="auto"/>
        <w:right w:val="none" w:sz="0" w:space="0" w:color="auto"/>
      </w:divBdr>
    </w:div>
    <w:div w:id="715003811">
      <w:bodyDiv w:val="1"/>
      <w:marLeft w:val="0"/>
      <w:marRight w:val="0"/>
      <w:marTop w:val="0"/>
      <w:marBottom w:val="0"/>
      <w:divBdr>
        <w:top w:val="none" w:sz="0" w:space="0" w:color="auto"/>
        <w:left w:val="none" w:sz="0" w:space="0" w:color="auto"/>
        <w:bottom w:val="none" w:sz="0" w:space="0" w:color="auto"/>
        <w:right w:val="none" w:sz="0" w:space="0" w:color="auto"/>
      </w:divBdr>
    </w:div>
    <w:div w:id="742609746">
      <w:bodyDiv w:val="1"/>
      <w:marLeft w:val="0"/>
      <w:marRight w:val="0"/>
      <w:marTop w:val="0"/>
      <w:marBottom w:val="0"/>
      <w:divBdr>
        <w:top w:val="none" w:sz="0" w:space="0" w:color="auto"/>
        <w:left w:val="none" w:sz="0" w:space="0" w:color="auto"/>
        <w:bottom w:val="none" w:sz="0" w:space="0" w:color="auto"/>
        <w:right w:val="none" w:sz="0" w:space="0" w:color="auto"/>
      </w:divBdr>
    </w:div>
    <w:div w:id="832914726">
      <w:bodyDiv w:val="1"/>
      <w:marLeft w:val="0"/>
      <w:marRight w:val="0"/>
      <w:marTop w:val="0"/>
      <w:marBottom w:val="0"/>
      <w:divBdr>
        <w:top w:val="none" w:sz="0" w:space="0" w:color="auto"/>
        <w:left w:val="none" w:sz="0" w:space="0" w:color="auto"/>
        <w:bottom w:val="none" w:sz="0" w:space="0" w:color="auto"/>
        <w:right w:val="none" w:sz="0" w:space="0" w:color="auto"/>
      </w:divBdr>
    </w:div>
    <w:div w:id="898981877">
      <w:bodyDiv w:val="1"/>
      <w:marLeft w:val="0"/>
      <w:marRight w:val="0"/>
      <w:marTop w:val="0"/>
      <w:marBottom w:val="0"/>
      <w:divBdr>
        <w:top w:val="none" w:sz="0" w:space="0" w:color="auto"/>
        <w:left w:val="none" w:sz="0" w:space="0" w:color="auto"/>
        <w:bottom w:val="none" w:sz="0" w:space="0" w:color="auto"/>
        <w:right w:val="none" w:sz="0" w:space="0" w:color="auto"/>
      </w:divBdr>
    </w:div>
    <w:div w:id="941107670">
      <w:bodyDiv w:val="1"/>
      <w:marLeft w:val="0"/>
      <w:marRight w:val="0"/>
      <w:marTop w:val="0"/>
      <w:marBottom w:val="0"/>
      <w:divBdr>
        <w:top w:val="none" w:sz="0" w:space="0" w:color="auto"/>
        <w:left w:val="none" w:sz="0" w:space="0" w:color="auto"/>
        <w:bottom w:val="none" w:sz="0" w:space="0" w:color="auto"/>
        <w:right w:val="none" w:sz="0" w:space="0" w:color="auto"/>
      </w:divBdr>
    </w:div>
    <w:div w:id="988939197">
      <w:bodyDiv w:val="1"/>
      <w:marLeft w:val="0"/>
      <w:marRight w:val="0"/>
      <w:marTop w:val="0"/>
      <w:marBottom w:val="0"/>
      <w:divBdr>
        <w:top w:val="none" w:sz="0" w:space="0" w:color="auto"/>
        <w:left w:val="none" w:sz="0" w:space="0" w:color="auto"/>
        <w:bottom w:val="none" w:sz="0" w:space="0" w:color="auto"/>
        <w:right w:val="none" w:sz="0" w:space="0" w:color="auto"/>
      </w:divBdr>
    </w:div>
    <w:div w:id="1038092537">
      <w:bodyDiv w:val="1"/>
      <w:marLeft w:val="0"/>
      <w:marRight w:val="0"/>
      <w:marTop w:val="0"/>
      <w:marBottom w:val="0"/>
      <w:divBdr>
        <w:top w:val="none" w:sz="0" w:space="0" w:color="auto"/>
        <w:left w:val="none" w:sz="0" w:space="0" w:color="auto"/>
        <w:bottom w:val="none" w:sz="0" w:space="0" w:color="auto"/>
        <w:right w:val="none" w:sz="0" w:space="0" w:color="auto"/>
      </w:divBdr>
    </w:div>
    <w:div w:id="1049839477">
      <w:bodyDiv w:val="1"/>
      <w:marLeft w:val="0"/>
      <w:marRight w:val="0"/>
      <w:marTop w:val="0"/>
      <w:marBottom w:val="0"/>
      <w:divBdr>
        <w:top w:val="none" w:sz="0" w:space="0" w:color="auto"/>
        <w:left w:val="none" w:sz="0" w:space="0" w:color="auto"/>
        <w:bottom w:val="none" w:sz="0" w:space="0" w:color="auto"/>
        <w:right w:val="none" w:sz="0" w:space="0" w:color="auto"/>
      </w:divBdr>
    </w:div>
    <w:div w:id="1173111664">
      <w:bodyDiv w:val="1"/>
      <w:marLeft w:val="0"/>
      <w:marRight w:val="0"/>
      <w:marTop w:val="0"/>
      <w:marBottom w:val="0"/>
      <w:divBdr>
        <w:top w:val="none" w:sz="0" w:space="0" w:color="auto"/>
        <w:left w:val="none" w:sz="0" w:space="0" w:color="auto"/>
        <w:bottom w:val="none" w:sz="0" w:space="0" w:color="auto"/>
        <w:right w:val="none" w:sz="0" w:space="0" w:color="auto"/>
      </w:divBdr>
    </w:div>
    <w:div w:id="1218586294">
      <w:bodyDiv w:val="1"/>
      <w:marLeft w:val="0"/>
      <w:marRight w:val="0"/>
      <w:marTop w:val="0"/>
      <w:marBottom w:val="0"/>
      <w:divBdr>
        <w:top w:val="none" w:sz="0" w:space="0" w:color="auto"/>
        <w:left w:val="none" w:sz="0" w:space="0" w:color="auto"/>
        <w:bottom w:val="none" w:sz="0" w:space="0" w:color="auto"/>
        <w:right w:val="none" w:sz="0" w:space="0" w:color="auto"/>
      </w:divBdr>
    </w:div>
    <w:div w:id="1252810273">
      <w:bodyDiv w:val="1"/>
      <w:marLeft w:val="0"/>
      <w:marRight w:val="0"/>
      <w:marTop w:val="0"/>
      <w:marBottom w:val="0"/>
      <w:divBdr>
        <w:top w:val="none" w:sz="0" w:space="0" w:color="auto"/>
        <w:left w:val="none" w:sz="0" w:space="0" w:color="auto"/>
        <w:bottom w:val="none" w:sz="0" w:space="0" w:color="auto"/>
        <w:right w:val="none" w:sz="0" w:space="0" w:color="auto"/>
      </w:divBdr>
    </w:div>
    <w:div w:id="1388183564">
      <w:bodyDiv w:val="1"/>
      <w:marLeft w:val="0"/>
      <w:marRight w:val="0"/>
      <w:marTop w:val="0"/>
      <w:marBottom w:val="0"/>
      <w:divBdr>
        <w:top w:val="none" w:sz="0" w:space="0" w:color="auto"/>
        <w:left w:val="none" w:sz="0" w:space="0" w:color="auto"/>
        <w:bottom w:val="none" w:sz="0" w:space="0" w:color="auto"/>
        <w:right w:val="none" w:sz="0" w:space="0" w:color="auto"/>
      </w:divBdr>
    </w:div>
    <w:div w:id="1420372276">
      <w:bodyDiv w:val="1"/>
      <w:marLeft w:val="0"/>
      <w:marRight w:val="0"/>
      <w:marTop w:val="0"/>
      <w:marBottom w:val="0"/>
      <w:divBdr>
        <w:top w:val="none" w:sz="0" w:space="0" w:color="auto"/>
        <w:left w:val="none" w:sz="0" w:space="0" w:color="auto"/>
        <w:bottom w:val="none" w:sz="0" w:space="0" w:color="auto"/>
        <w:right w:val="none" w:sz="0" w:space="0" w:color="auto"/>
      </w:divBdr>
    </w:div>
    <w:div w:id="1433353498">
      <w:bodyDiv w:val="1"/>
      <w:marLeft w:val="0"/>
      <w:marRight w:val="0"/>
      <w:marTop w:val="0"/>
      <w:marBottom w:val="0"/>
      <w:divBdr>
        <w:top w:val="none" w:sz="0" w:space="0" w:color="auto"/>
        <w:left w:val="none" w:sz="0" w:space="0" w:color="auto"/>
        <w:bottom w:val="none" w:sz="0" w:space="0" w:color="auto"/>
        <w:right w:val="none" w:sz="0" w:space="0" w:color="auto"/>
      </w:divBdr>
    </w:div>
    <w:div w:id="1490907550">
      <w:bodyDiv w:val="1"/>
      <w:marLeft w:val="0"/>
      <w:marRight w:val="0"/>
      <w:marTop w:val="0"/>
      <w:marBottom w:val="0"/>
      <w:divBdr>
        <w:top w:val="none" w:sz="0" w:space="0" w:color="auto"/>
        <w:left w:val="none" w:sz="0" w:space="0" w:color="auto"/>
        <w:bottom w:val="none" w:sz="0" w:space="0" w:color="auto"/>
        <w:right w:val="none" w:sz="0" w:space="0" w:color="auto"/>
      </w:divBdr>
    </w:div>
    <w:div w:id="1512066269">
      <w:bodyDiv w:val="1"/>
      <w:marLeft w:val="0"/>
      <w:marRight w:val="0"/>
      <w:marTop w:val="0"/>
      <w:marBottom w:val="0"/>
      <w:divBdr>
        <w:top w:val="none" w:sz="0" w:space="0" w:color="auto"/>
        <w:left w:val="none" w:sz="0" w:space="0" w:color="auto"/>
        <w:bottom w:val="none" w:sz="0" w:space="0" w:color="auto"/>
        <w:right w:val="none" w:sz="0" w:space="0" w:color="auto"/>
      </w:divBdr>
    </w:div>
    <w:div w:id="1546019298">
      <w:bodyDiv w:val="1"/>
      <w:marLeft w:val="0"/>
      <w:marRight w:val="0"/>
      <w:marTop w:val="0"/>
      <w:marBottom w:val="0"/>
      <w:divBdr>
        <w:top w:val="none" w:sz="0" w:space="0" w:color="auto"/>
        <w:left w:val="none" w:sz="0" w:space="0" w:color="auto"/>
        <w:bottom w:val="none" w:sz="0" w:space="0" w:color="auto"/>
        <w:right w:val="none" w:sz="0" w:space="0" w:color="auto"/>
      </w:divBdr>
    </w:div>
    <w:div w:id="1590191499">
      <w:bodyDiv w:val="1"/>
      <w:marLeft w:val="0"/>
      <w:marRight w:val="0"/>
      <w:marTop w:val="0"/>
      <w:marBottom w:val="0"/>
      <w:divBdr>
        <w:top w:val="none" w:sz="0" w:space="0" w:color="auto"/>
        <w:left w:val="none" w:sz="0" w:space="0" w:color="auto"/>
        <w:bottom w:val="none" w:sz="0" w:space="0" w:color="auto"/>
        <w:right w:val="none" w:sz="0" w:space="0" w:color="auto"/>
      </w:divBdr>
    </w:div>
    <w:div w:id="1598249501">
      <w:bodyDiv w:val="1"/>
      <w:marLeft w:val="0"/>
      <w:marRight w:val="0"/>
      <w:marTop w:val="0"/>
      <w:marBottom w:val="0"/>
      <w:divBdr>
        <w:top w:val="none" w:sz="0" w:space="0" w:color="auto"/>
        <w:left w:val="none" w:sz="0" w:space="0" w:color="auto"/>
        <w:bottom w:val="none" w:sz="0" w:space="0" w:color="auto"/>
        <w:right w:val="none" w:sz="0" w:space="0" w:color="auto"/>
      </w:divBdr>
    </w:div>
    <w:div w:id="1628924778">
      <w:bodyDiv w:val="1"/>
      <w:marLeft w:val="0"/>
      <w:marRight w:val="0"/>
      <w:marTop w:val="0"/>
      <w:marBottom w:val="0"/>
      <w:divBdr>
        <w:top w:val="none" w:sz="0" w:space="0" w:color="auto"/>
        <w:left w:val="none" w:sz="0" w:space="0" w:color="auto"/>
        <w:bottom w:val="none" w:sz="0" w:space="0" w:color="auto"/>
        <w:right w:val="none" w:sz="0" w:space="0" w:color="auto"/>
      </w:divBdr>
    </w:div>
    <w:div w:id="1642953304">
      <w:bodyDiv w:val="1"/>
      <w:marLeft w:val="0"/>
      <w:marRight w:val="0"/>
      <w:marTop w:val="0"/>
      <w:marBottom w:val="0"/>
      <w:divBdr>
        <w:top w:val="none" w:sz="0" w:space="0" w:color="auto"/>
        <w:left w:val="none" w:sz="0" w:space="0" w:color="auto"/>
        <w:bottom w:val="none" w:sz="0" w:space="0" w:color="auto"/>
        <w:right w:val="none" w:sz="0" w:space="0" w:color="auto"/>
      </w:divBdr>
    </w:div>
    <w:div w:id="1663049619">
      <w:bodyDiv w:val="1"/>
      <w:marLeft w:val="0"/>
      <w:marRight w:val="0"/>
      <w:marTop w:val="0"/>
      <w:marBottom w:val="0"/>
      <w:divBdr>
        <w:top w:val="none" w:sz="0" w:space="0" w:color="auto"/>
        <w:left w:val="none" w:sz="0" w:space="0" w:color="auto"/>
        <w:bottom w:val="none" w:sz="0" w:space="0" w:color="auto"/>
        <w:right w:val="none" w:sz="0" w:space="0" w:color="auto"/>
      </w:divBdr>
    </w:div>
    <w:div w:id="1711495572">
      <w:bodyDiv w:val="1"/>
      <w:marLeft w:val="0"/>
      <w:marRight w:val="0"/>
      <w:marTop w:val="0"/>
      <w:marBottom w:val="0"/>
      <w:divBdr>
        <w:top w:val="none" w:sz="0" w:space="0" w:color="auto"/>
        <w:left w:val="none" w:sz="0" w:space="0" w:color="auto"/>
        <w:bottom w:val="none" w:sz="0" w:space="0" w:color="auto"/>
        <w:right w:val="none" w:sz="0" w:space="0" w:color="auto"/>
      </w:divBdr>
    </w:div>
    <w:div w:id="1720015893">
      <w:bodyDiv w:val="1"/>
      <w:marLeft w:val="0"/>
      <w:marRight w:val="0"/>
      <w:marTop w:val="0"/>
      <w:marBottom w:val="0"/>
      <w:divBdr>
        <w:top w:val="none" w:sz="0" w:space="0" w:color="auto"/>
        <w:left w:val="none" w:sz="0" w:space="0" w:color="auto"/>
        <w:bottom w:val="none" w:sz="0" w:space="0" w:color="auto"/>
        <w:right w:val="none" w:sz="0" w:space="0" w:color="auto"/>
      </w:divBdr>
    </w:div>
    <w:div w:id="1806965342">
      <w:bodyDiv w:val="1"/>
      <w:marLeft w:val="0"/>
      <w:marRight w:val="0"/>
      <w:marTop w:val="0"/>
      <w:marBottom w:val="0"/>
      <w:divBdr>
        <w:top w:val="none" w:sz="0" w:space="0" w:color="auto"/>
        <w:left w:val="none" w:sz="0" w:space="0" w:color="auto"/>
        <w:bottom w:val="none" w:sz="0" w:space="0" w:color="auto"/>
        <w:right w:val="none" w:sz="0" w:space="0" w:color="auto"/>
      </w:divBdr>
    </w:div>
    <w:div w:id="1915316407">
      <w:bodyDiv w:val="1"/>
      <w:marLeft w:val="0"/>
      <w:marRight w:val="0"/>
      <w:marTop w:val="0"/>
      <w:marBottom w:val="0"/>
      <w:divBdr>
        <w:top w:val="none" w:sz="0" w:space="0" w:color="auto"/>
        <w:left w:val="none" w:sz="0" w:space="0" w:color="auto"/>
        <w:bottom w:val="none" w:sz="0" w:space="0" w:color="auto"/>
        <w:right w:val="none" w:sz="0" w:space="0" w:color="auto"/>
      </w:divBdr>
    </w:div>
    <w:div w:id="1923486679">
      <w:bodyDiv w:val="1"/>
      <w:marLeft w:val="0"/>
      <w:marRight w:val="0"/>
      <w:marTop w:val="0"/>
      <w:marBottom w:val="0"/>
      <w:divBdr>
        <w:top w:val="none" w:sz="0" w:space="0" w:color="auto"/>
        <w:left w:val="none" w:sz="0" w:space="0" w:color="auto"/>
        <w:bottom w:val="none" w:sz="0" w:space="0" w:color="auto"/>
        <w:right w:val="none" w:sz="0" w:space="0" w:color="auto"/>
      </w:divBdr>
    </w:div>
    <w:div w:id="1976980886">
      <w:bodyDiv w:val="1"/>
      <w:marLeft w:val="0"/>
      <w:marRight w:val="0"/>
      <w:marTop w:val="0"/>
      <w:marBottom w:val="0"/>
      <w:divBdr>
        <w:top w:val="none" w:sz="0" w:space="0" w:color="auto"/>
        <w:left w:val="none" w:sz="0" w:space="0" w:color="auto"/>
        <w:bottom w:val="none" w:sz="0" w:space="0" w:color="auto"/>
        <w:right w:val="none" w:sz="0" w:space="0" w:color="auto"/>
      </w:divBdr>
    </w:div>
    <w:div w:id="2051999722">
      <w:bodyDiv w:val="1"/>
      <w:marLeft w:val="0"/>
      <w:marRight w:val="0"/>
      <w:marTop w:val="0"/>
      <w:marBottom w:val="0"/>
      <w:divBdr>
        <w:top w:val="none" w:sz="0" w:space="0" w:color="auto"/>
        <w:left w:val="none" w:sz="0" w:space="0" w:color="auto"/>
        <w:bottom w:val="none" w:sz="0" w:space="0" w:color="auto"/>
        <w:right w:val="none" w:sz="0" w:space="0" w:color="auto"/>
      </w:divBdr>
    </w:div>
    <w:div w:id="206741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HANICA/oopg"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
      <w:docPartPr>
        <w:name w:val="ED232A07371E4369BE2141D52DCBB166"/>
        <w:category>
          <w:name w:val="Algemeen"/>
          <w:gallery w:val="placeholder"/>
        </w:category>
        <w:types>
          <w:type w:val="bbPlcHdr"/>
        </w:types>
        <w:behaviors>
          <w:behavior w:val="content"/>
        </w:behaviors>
        <w:guid w:val="{DACAFA8D-58EF-4CAD-9F79-A03FF9B57269}"/>
      </w:docPartPr>
      <w:docPartBody>
        <w:p w:rsidR="00C211EA" w:rsidRDefault="00CC42A7">
          <w:pPr>
            <w:pStyle w:val="ED232A07371E4369BE2141D52DCBB166"/>
          </w:pPr>
          <w:r>
            <w:rPr>
              <w:lang w:bidi="nl-NL"/>
            </w:rPr>
            <w:t>BEDRIJFSNAAM</w:t>
          </w:r>
        </w:p>
      </w:docPartBody>
    </w:docPart>
    <w:docPart>
      <w:docPartPr>
        <w:name w:val="404C2322E22E4CFD82C676723197EFD2"/>
        <w:category>
          <w:name w:val="Algemeen"/>
          <w:gallery w:val="placeholder"/>
        </w:category>
        <w:types>
          <w:type w:val="bbPlcHdr"/>
        </w:types>
        <w:behaviors>
          <w:behavior w:val="content"/>
        </w:behaviors>
        <w:guid w:val="{2D0AD923-1D4E-4748-B760-DEBD066261B2}"/>
      </w:docPartPr>
      <w:docPartBody>
        <w:p w:rsidR="00C211EA" w:rsidRDefault="00CC42A7">
          <w:pPr>
            <w:pStyle w:val="404C2322E22E4CFD82C676723197EFD2"/>
          </w:pPr>
          <w:r>
            <w:rPr>
              <w:lang w:bidi="nl-NL"/>
            </w:rPr>
            <w:t>Uw naam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41E3E"/>
    <w:rsid w:val="001B28E9"/>
    <w:rsid w:val="00341233"/>
    <w:rsid w:val="003956BF"/>
    <w:rsid w:val="003E71ED"/>
    <w:rsid w:val="004109E3"/>
    <w:rsid w:val="00492201"/>
    <w:rsid w:val="00696E72"/>
    <w:rsid w:val="006A597A"/>
    <w:rsid w:val="00A4422F"/>
    <w:rsid w:val="00B95DE5"/>
    <w:rsid w:val="00C211EA"/>
    <w:rsid w:val="00CC42A7"/>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Osama Halabi en Robert Boudewijn
Studenten nummer: 628160 en 631286
Docent: ir. B. van der Wal</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Onb19</b:Tag>
    <b:SourceType>InternetSite</b:SourceType>
    <b:Guid>{436CDBEE-5AD1-43A4-843B-FE3932F68700}</b:Guid>
    <b:Title>Tanks!</b:Title>
    <b:Year>2019</b:Year>
    <b:Author>
      <b:Author>
        <b:NameList>
          <b:Person>
            <b:Last>Onbekend</b:Last>
          </b:Person>
        </b:NameList>
      </b:Author>
    </b:Author>
    <b:InternetSiteTitle>Nintendo.fandom</b:InternetSiteTitle>
    <b:Month>november</b:Month>
    <b:Day>21</b:Day>
    <b:URL>https://nintendo.fandom.com/wiki/Tanks!</b:URL>
    <b:RefOrder>1</b:RefOrder>
  </b:Source>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982401-377F-4A21-9ACB-9E741F3DE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0</TotalTime>
  <Pages>14</Pages>
  <Words>1675</Words>
  <Characters>9552</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11205</CharactersWithSpaces>
  <SharedDoc>false</SharedDoc>
  <HLinks>
    <vt:vector size="150" baseType="variant">
      <vt:variant>
        <vt:i4>1245237</vt:i4>
      </vt:variant>
      <vt:variant>
        <vt:i4>152</vt:i4>
      </vt:variant>
      <vt:variant>
        <vt:i4>0</vt:i4>
      </vt:variant>
      <vt:variant>
        <vt:i4>5</vt:i4>
      </vt:variant>
      <vt:variant>
        <vt:lpwstr/>
      </vt:variant>
      <vt:variant>
        <vt:lpwstr>_Toc35275513</vt:lpwstr>
      </vt:variant>
      <vt:variant>
        <vt:i4>1179701</vt:i4>
      </vt:variant>
      <vt:variant>
        <vt:i4>146</vt:i4>
      </vt:variant>
      <vt:variant>
        <vt:i4>0</vt:i4>
      </vt:variant>
      <vt:variant>
        <vt:i4>5</vt:i4>
      </vt:variant>
      <vt:variant>
        <vt:lpwstr/>
      </vt:variant>
      <vt:variant>
        <vt:lpwstr>_Toc35275512</vt:lpwstr>
      </vt:variant>
      <vt:variant>
        <vt:i4>1114165</vt:i4>
      </vt:variant>
      <vt:variant>
        <vt:i4>140</vt:i4>
      </vt:variant>
      <vt:variant>
        <vt:i4>0</vt:i4>
      </vt:variant>
      <vt:variant>
        <vt:i4>5</vt:i4>
      </vt:variant>
      <vt:variant>
        <vt:lpwstr/>
      </vt:variant>
      <vt:variant>
        <vt:lpwstr>_Toc35275511</vt:lpwstr>
      </vt:variant>
      <vt:variant>
        <vt:i4>1048629</vt:i4>
      </vt:variant>
      <vt:variant>
        <vt:i4>134</vt:i4>
      </vt:variant>
      <vt:variant>
        <vt:i4>0</vt:i4>
      </vt:variant>
      <vt:variant>
        <vt:i4>5</vt:i4>
      </vt:variant>
      <vt:variant>
        <vt:lpwstr/>
      </vt:variant>
      <vt:variant>
        <vt:lpwstr>_Toc35275510</vt:lpwstr>
      </vt:variant>
      <vt:variant>
        <vt:i4>1638452</vt:i4>
      </vt:variant>
      <vt:variant>
        <vt:i4>128</vt:i4>
      </vt:variant>
      <vt:variant>
        <vt:i4>0</vt:i4>
      </vt:variant>
      <vt:variant>
        <vt:i4>5</vt:i4>
      </vt:variant>
      <vt:variant>
        <vt:lpwstr/>
      </vt:variant>
      <vt:variant>
        <vt:lpwstr>_Toc35275509</vt:lpwstr>
      </vt:variant>
      <vt:variant>
        <vt:i4>4063294</vt:i4>
      </vt:variant>
      <vt:variant>
        <vt:i4>123</vt:i4>
      </vt:variant>
      <vt:variant>
        <vt:i4>0</vt:i4>
      </vt:variant>
      <vt:variant>
        <vt:i4>5</vt:i4>
      </vt:variant>
      <vt:variant>
        <vt:lpwstr>https://github.com/HANICA/oopg</vt:lpwstr>
      </vt:variant>
      <vt:variant>
        <vt:lpwstr/>
      </vt:variant>
      <vt:variant>
        <vt:i4>1179705</vt:i4>
      </vt:variant>
      <vt:variant>
        <vt:i4>113</vt:i4>
      </vt:variant>
      <vt:variant>
        <vt:i4>0</vt:i4>
      </vt:variant>
      <vt:variant>
        <vt:i4>5</vt:i4>
      </vt:variant>
      <vt:variant>
        <vt:lpwstr/>
      </vt:variant>
      <vt:variant>
        <vt:lpwstr>_Toc41049747</vt:lpwstr>
      </vt:variant>
      <vt:variant>
        <vt:i4>1245241</vt:i4>
      </vt:variant>
      <vt:variant>
        <vt:i4>107</vt:i4>
      </vt:variant>
      <vt:variant>
        <vt:i4>0</vt:i4>
      </vt:variant>
      <vt:variant>
        <vt:i4>5</vt:i4>
      </vt:variant>
      <vt:variant>
        <vt:lpwstr/>
      </vt:variant>
      <vt:variant>
        <vt:lpwstr>_Toc41049746</vt:lpwstr>
      </vt:variant>
      <vt:variant>
        <vt:i4>1048633</vt:i4>
      </vt:variant>
      <vt:variant>
        <vt:i4>101</vt:i4>
      </vt:variant>
      <vt:variant>
        <vt:i4>0</vt:i4>
      </vt:variant>
      <vt:variant>
        <vt:i4>5</vt:i4>
      </vt:variant>
      <vt:variant>
        <vt:lpwstr/>
      </vt:variant>
      <vt:variant>
        <vt:lpwstr>_Toc41049745</vt:lpwstr>
      </vt:variant>
      <vt:variant>
        <vt:i4>1114169</vt:i4>
      </vt:variant>
      <vt:variant>
        <vt:i4>95</vt:i4>
      </vt:variant>
      <vt:variant>
        <vt:i4>0</vt:i4>
      </vt:variant>
      <vt:variant>
        <vt:i4>5</vt:i4>
      </vt:variant>
      <vt:variant>
        <vt:lpwstr/>
      </vt:variant>
      <vt:variant>
        <vt:lpwstr>_Toc41049744</vt:lpwstr>
      </vt:variant>
      <vt:variant>
        <vt:i4>1441849</vt:i4>
      </vt:variant>
      <vt:variant>
        <vt:i4>89</vt:i4>
      </vt:variant>
      <vt:variant>
        <vt:i4>0</vt:i4>
      </vt:variant>
      <vt:variant>
        <vt:i4>5</vt:i4>
      </vt:variant>
      <vt:variant>
        <vt:lpwstr/>
      </vt:variant>
      <vt:variant>
        <vt:lpwstr>_Toc41049743</vt:lpwstr>
      </vt:variant>
      <vt:variant>
        <vt:i4>1507385</vt:i4>
      </vt:variant>
      <vt:variant>
        <vt:i4>83</vt:i4>
      </vt:variant>
      <vt:variant>
        <vt:i4>0</vt:i4>
      </vt:variant>
      <vt:variant>
        <vt:i4>5</vt:i4>
      </vt:variant>
      <vt:variant>
        <vt:lpwstr/>
      </vt:variant>
      <vt:variant>
        <vt:lpwstr>_Toc41049742</vt:lpwstr>
      </vt:variant>
      <vt:variant>
        <vt:i4>1310777</vt:i4>
      </vt:variant>
      <vt:variant>
        <vt:i4>77</vt:i4>
      </vt:variant>
      <vt:variant>
        <vt:i4>0</vt:i4>
      </vt:variant>
      <vt:variant>
        <vt:i4>5</vt:i4>
      </vt:variant>
      <vt:variant>
        <vt:lpwstr/>
      </vt:variant>
      <vt:variant>
        <vt:lpwstr>_Toc41049741</vt:lpwstr>
      </vt:variant>
      <vt:variant>
        <vt:i4>1376313</vt:i4>
      </vt:variant>
      <vt:variant>
        <vt:i4>71</vt:i4>
      </vt:variant>
      <vt:variant>
        <vt:i4>0</vt:i4>
      </vt:variant>
      <vt:variant>
        <vt:i4>5</vt:i4>
      </vt:variant>
      <vt:variant>
        <vt:lpwstr/>
      </vt:variant>
      <vt:variant>
        <vt:lpwstr>_Toc41049740</vt:lpwstr>
      </vt:variant>
      <vt:variant>
        <vt:i4>1835070</vt:i4>
      </vt:variant>
      <vt:variant>
        <vt:i4>65</vt:i4>
      </vt:variant>
      <vt:variant>
        <vt:i4>0</vt:i4>
      </vt:variant>
      <vt:variant>
        <vt:i4>5</vt:i4>
      </vt:variant>
      <vt:variant>
        <vt:lpwstr/>
      </vt:variant>
      <vt:variant>
        <vt:lpwstr>_Toc41049739</vt:lpwstr>
      </vt:variant>
      <vt:variant>
        <vt:i4>1900606</vt:i4>
      </vt:variant>
      <vt:variant>
        <vt:i4>59</vt:i4>
      </vt:variant>
      <vt:variant>
        <vt:i4>0</vt:i4>
      </vt:variant>
      <vt:variant>
        <vt:i4>5</vt:i4>
      </vt:variant>
      <vt:variant>
        <vt:lpwstr/>
      </vt:variant>
      <vt:variant>
        <vt:lpwstr>_Toc41049738</vt:lpwstr>
      </vt:variant>
      <vt:variant>
        <vt:i4>1179710</vt:i4>
      </vt:variant>
      <vt:variant>
        <vt:i4>53</vt:i4>
      </vt:variant>
      <vt:variant>
        <vt:i4>0</vt:i4>
      </vt:variant>
      <vt:variant>
        <vt:i4>5</vt:i4>
      </vt:variant>
      <vt:variant>
        <vt:lpwstr/>
      </vt:variant>
      <vt:variant>
        <vt:lpwstr>_Toc41049737</vt:lpwstr>
      </vt:variant>
      <vt:variant>
        <vt:i4>1245246</vt:i4>
      </vt:variant>
      <vt:variant>
        <vt:i4>47</vt:i4>
      </vt:variant>
      <vt:variant>
        <vt:i4>0</vt:i4>
      </vt:variant>
      <vt:variant>
        <vt:i4>5</vt:i4>
      </vt:variant>
      <vt:variant>
        <vt:lpwstr/>
      </vt:variant>
      <vt:variant>
        <vt:lpwstr>_Toc41049736</vt:lpwstr>
      </vt:variant>
      <vt:variant>
        <vt:i4>1048638</vt:i4>
      </vt:variant>
      <vt:variant>
        <vt:i4>41</vt:i4>
      </vt:variant>
      <vt:variant>
        <vt:i4>0</vt:i4>
      </vt:variant>
      <vt:variant>
        <vt:i4>5</vt:i4>
      </vt:variant>
      <vt:variant>
        <vt:lpwstr/>
      </vt:variant>
      <vt:variant>
        <vt:lpwstr>_Toc41049735</vt:lpwstr>
      </vt:variant>
      <vt:variant>
        <vt:i4>1114174</vt:i4>
      </vt:variant>
      <vt:variant>
        <vt:i4>35</vt:i4>
      </vt:variant>
      <vt:variant>
        <vt:i4>0</vt:i4>
      </vt:variant>
      <vt:variant>
        <vt:i4>5</vt:i4>
      </vt:variant>
      <vt:variant>
        <vt:lpwstr/>
      </vt:variant>
      <vt:variant>
        <vt:lpwstr>_Toc41049734</vt:lpwstr>
      </vt:variant>
      <vt:variant>
        <vt:i4>1441854</vt:i4>
      </vt:variant>
      <vt:variant>
        <vt:i4>29</vt:i4>
      </vt:variant>
      <vt:variant>
        <vt:i4>0</vt:i4>
      </vt:variant>
      <vt:variant>
        <vt:i4>5</vt:i4>
      </vt:variant>
      <vt:variant>
        <vt:lpwstr/>
      </vt:variant>
      <vt:variant>
        <vt:lpwstr>_Toc41049733</vt:lpwstr>
      </vt:variant>
      <vt:variant>
        <vt:i4>1507390</vt:i4>
      </vt:variant>
      <vt:variant>
        <vt:i4>23</vt:i4>
      </vt:variant>
      <vt:variant>
        <vt:i4>0</vt:i4>
      </vt:variant>
      <vt:variant>
        <vt:i4>5</vt:i4>
      </vt:variant>
      <vt:variant>
        <vt:lpwstr/>
      </vt:variant>
      <vt:variant>
        <vt:lpwstr>_Toc41049732</vt:lpwstr>
      </vt:variant>
      <vt:variant>
        <vt:i4>1310782</vt:i4>
      </vt:variant>
      <vt:variant>
        <vt:i4>17</vt:i4>
      </vt:variant>
      <vt:variant>
        <vt:i4>0</vt:i4>
      </vt:variant>
      <vt:variant>
        <vt:i4>5</vt:i4>
      </vt:variant>
      <vt:variant>
        <vt:lpwstr/>
      </vt:variant>
      <vt:variant>
        <vt:lpwstr>_Toc41049731</vt:lpwstr>
      </vt:variant>
      <vt:variant>
        <vt:i4>1376318</vt:i4>
      </vt:variant>
      <vt:variant>
        <vt:i4>11</vt:i4>
      </vt:variant>
      <vt:variant>
        <vt:i4>0</vt:i4>
      </vt:variant>
      <vt:variant>
        <vt:i4>5</vt:i4>
      </vt:variant>
      <vt:variant>
        <vt:lpwstr/>
      </vt:variant>
      <vt:variant>
        <vt:lpwstr>_Toc41049730</vt:lpwstr>
      </vt:variant>
      <vt:variant>
        <vt:i4>1835071</vt:i4>
      </vt:variant>
      <vt:variant>
        <vt:i4>5</vt:i4>
      </vt:variant>
      <vt:variant>
        <vt:i4>0</vt:i4>
      </vt:variant>
      <vt:variant>
        <vt:i4>5</vt:i4>
      </vt:variant>
      <vt:variant>
        <vt:lpwstr/>
      </vt:variant>
      <vt:variant>
        <vt:lpwstr>_Toc41049729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Boudewijn</dc:creator>
  <cp:keywords/>
  <cp:lastModifiedBy>Robert Boudewijn</cp:lastModifiedBy>
  <cp:revision>4</cp:revision>
  <cp:lastPrinted>2020-05-22T12:25:00Z</cp:lastPrinted>
  <dcterms:created xsi:type="dcterms:W3CDTF">2020-05-22T12:22:00Z</dcterms:created>
  <dcterms:modified xsi:type="dcterms:W3CDTF">2020-05-22T12:25:00Z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